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6" w:type="dxa"/>
        <w:tblLayout w:type="fixed"/>
        <w:tblCellMar>
          <w:left w:w="258" w:type="dxa"/>
          <w:right w:w="258" w:type="dxa"/>
        </w:tblCellMar>
        <w:tblLook w:val="0000" w:firstRow="0" w:lastRow="0" w:firstColumn="0" w:lastColumn="0" w:noHBand="0" w:noVBand="0"/>
      </w:tblPr>
      <w:tblGrid>
        <w:gridCol w:w="1843"/>
        <w:gridCol w:w="1276"/>
        <w:gridCol w:w="2126"/>
        <w:gridCol w:w="1843"/>
        <w:gridCol w:w="2410"/>
      </w:tblGrid>
      <w:tr w:rsidR="004458A8" w:rsidRPr="00AC13D0" w14:paraId="00BCE25F" w14:textId="77777777">
        <w:trPr>
          <w:cantSplit/>
        </w:trPr>
        <w:tc>
          <w:tcPr>
            <w:tcW w:w="1843" w:type="dxa"/>
            <w:vAlign w:val="center"/>
          </w:tcPr>
          <w:p w14:paraId="53A632BD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fldChar w:fldCharType="begin"/>
            </w:r>
            <w:r w:rsidRPr="00AC13D0">
              <w:rPr>
                <w:rFonts w:ascii="Arial" w:hAnsi="Arial" w:cs="Arial"/>
                <w:spacing w:val="-3"/>
                <w:sz w:val="20"/>
              </w:rPr>
              <w:instrText xml:space="preserve">PRIVATE </w:instrText>
            </w:r>
            <w:r w:rsidRPr="00AC13D0">
              <w:rPr>
                <w:rFonts w:ascii="Arial" w:hAnsi="Arial" w:cs="Arial"/>
                <w:spacing w:val="-3"/>
                <w:sz w:val="20"/>
              </w:rPr>
              <w:fldChar w:fldCharType="end"/>
            </w:r>
            <w:r w:rsidRPr="00AC13D0">
              <w:rPr>
                <w:rFonts w:ascii="Arial" w:hAnsi="Arial" w:cs="Arial"/>
                <w:spacing w:val="-3"/>
                <w:sz w:val="20"/>
              </w:rPr>
              <w:t>To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gridSpan w:val="2"/>
            <w:vAlign w:val="center"/>
          </w:tcPr>
          <w:p w14:paraId="29F552E7" w14:textId="42972BC7" w:rsidR="004458A8" w:rsidRPr="00E74616" w:rsidRDefault="00114476" w:rsidP="007E5B51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>
              <w:rPr>
                <w:rFonts w:ascii="Arial" w:hAnsi="Arial" w:cs="Arial"/>
                <w:spacing w:val="-3"/>
                <w:sz w:val="20"/>
              </w:rPr>
              <w:t>{</w:t>
            </w:r>
            <w:proofErr w:type="spellStart"/>
            <w:r>
              <w:rPr>
                <w:rFonts w:ascii="Arial" w:hAnsi="Arial" w:cs="Arial"/>
                <w:spacing w:val="-3"/>
                <w:sz w:val="20"/>
              </w:rPr>
              <w:t>clientName</w:t>
            </w:r>
            <w:proofErr w:type="spellEnd"/>
            <w:r>
              <w:rPr>
                <w:rFonts w:ascii="Arial" w:hAnsi="Arial" w:cs="Arial"/>
                <w:spacing w:val="-3"/>
                <w:sz w:val="20"/>
              </w:rPr>
              <w:t>}</w:t>
            </w:r>
          </w:p>
        </w:tc>
        <w:tc>
          <w:tcPr>
            <w:tcW w:w="1843" w:type="dxa"/>
            <w:vAlign w:val="center"/>
          </w:tcPr>
          <w:p w14:paraId="437A4461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From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2410" w:type="dxa"/>
            <w:vAlign w:val="center"/>
          </w:tcPr>
          <w:p w14:paraId="449E1C9F" w14:textId="77777777" w:rsidR="004458A8" w:rsidRPr="00AC13D0" w:rsidRDefault="007E5B51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>
              <w:rPr>
                <w:rFonts w:ascii="Arial" w:hAnsi="Arial" w:cs="Arial"/>
                <w:spacing w:val="-3"/>
                <w:sz w:val="20"/>
              </w:rPr>
              <w:t>Victor Sarria</w:t>
            </w:r>
          </w:p>
        </w:tc>
      </w:tr>
      <w:tr w:rsidR="004458A8" w:rsidRPr="00AC13D0" w14:paraId="3B7C5DFA" w14:textId="77777777">
        <w:trPr>
          <w:cantSplit/>
        </w:trPr>
        <w:tc>
          <w:tcPr>
            <w:tcW w:w="1843" w:type="dxa"/>
            <w:vAlign w:val="center"/>
          </w:tcPr>
          <w:p w14:paraId="69450B7C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Company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gridSpan w:val="2"/>
            <w:vAlign w:val="center"/>
          </w:tcPr>
          <w:p w14:paraId="18D67E00" w14:textId="468774AA" w:rsidR="004458A8" w:rsidRPr="00AC13D0" w:rsidRDefault="005665D7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pacing w:val="-3"/>
                <w:sz w:val="20"/>
              </w:rPr>
              <w:t>{</w:t>
            </w:r>
            <w:proofErr w:type="spellStart"/>
            <w:r w:rsidRPr="005665D7">
              <w:rPr>
                <w:rFonts w:ascii="Arial" w:hAnsi="Arial" w:cs="Arial"/>
                <w:spacing w:val="-3"/>
                <w:sz w:val="20"/>
              </w:rPr>
              <w:t>companyName</w:t>
            </w:r>
            <w:proofErr w:type="spellEnd"/>
            <w:r w:rsidRPr="005665D7">
              <w:rPr>
                <w:rFonts w:ascii="Arial" w:hAnsi="Arial" w:cs="Arial"/>
                <w:spacing w:val="-3"/>
                <w:sz w:val="20"/>
              </w:rPr>
              <w:t>}</w:t>
            </w:r>
          </w:p>
        </w:tc>
        <w:tc>
          <w:tcPr>
            <w:tcW w:w="1843" w:type="dxa"/>
            <w:vAlign w:val="center"/>
          </w:tcPr>
          <w:p w14:paraId="77AC7ECB" w14:textId="77777777" w:rsidR="004458A8" w:rsidRPr="00AC13D0" w:rsidRDefault="004458A8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Phone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2410" w:type="dxa"/>
            <w:vAlign w:val="center"/>
          </w:tcPr>
          <w:p w14:paraId="2F8925D0" w14:textId="77777777" w:rsidR="004458A8" w:rsidRPr="00AC13D0" w:rsidRDefault="004458A8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(02) 9756 4800</w:t>
            </w:r>
          </w:p>
        </w:tc>
      </w:tr>
      <w:tr w:rsidR="00902B9D" w:rsidRPr="00AC13D0" w14:paraId="7C22277E" w14:textId="77777777" w:rsidTr="0092579C">
        <w:trPr>
          <w:cantSplit/>
        </w:trPr>
        <w:tc>
          <w:tcPr>
            <w:tcW w:w="1843" w:type="dxa"/>
            <w:vAlign w:val="center"/>
          </w:tcPr>
          <w:p w14:paraId="2D2E0940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Date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3402" w:type="dxa"/>
            <w:gridSpan w:val="2"/>
          </w:tcPr>
          <w:p w14:paraId="5A25B663" w14:textId="54879207" w:rsidR="00902B9D" w:rsidRPr="00133E16" w:rsidRDefault="005665D7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{date}</w:t>
            </w:r>
          </w:p>
        </w:tc>
        <w:tc>
          <w:tcPr>
            <w:tcW w:w="4253" w:type="dxa"/>
            <w:gridSpan w:val="2"/>
            <w:vAlign w:val="center"/>
          </w:tcPr>
          <w:p w14:paraId="73D2E182" w14:textId="77777777" w:rsidR="00902B9D" w:rsidRPr="00AC13D0" w:rsidRDefault="00902B9D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</w:p>
        </w:tc>
      </w:tr>
      <w:tr w:rsidR="00902B9D" w:rsidRPr="00AC13D0" w14:paraId="2E82C1B0" w14:textId="77777777" w:rsidTr="0092579C">
        <w:tc>
          <w:tcPr>
            <w:tcW w:w="1843" w:type="dxa"/>
            <w:vAlign w:val="center"/>
          </w:tcPr>
          <w:p w14:paraId="455202EF" w14:textId="77777777" w:rsidR="00902B9D" w:rsidRPr="00AC13D0" w:rsidRDefault="00902B9D" w:rsidP="00902B9D">
            <w:pPr>
              <w:tabs>
                <w:tab w:val="left" w:pos="-720"/>
                <w:tab w:val="left" w:pos="1160"/>
              </w:tabs>
              <w:suppressAutoHyphens/>
              <w:spacing w:before="58" w:after="54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Quote No.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7655" w:type="dxa"/>
            <w:gridSpan w:val="4"/>
          </w:tcPr>
          <w:p w14:paraId="764775E5" w14:textId="622E9548" w:rsidR="00902B9D" w:rsidRPr="00133E16" w:rsidRDefault="005665D7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</w:t>
            </w:r>
            <w:proofErr w:type="spellStart"/>
            <w:r w:rsidRPr="005665D7">
              <w:rPr>
                <w:rFonts w:ascii="Arial" w:hAnsi="Arial" w:cs="Arial"/>
                <w:sz w:val="20"/>
              </w:rPr>
              <w:t>quoteNumber</w:t>
            </w:r>
            <w:proofErr w:type="spellEnd"/>
            <w:r w:rsidRPr="005665D7">
              <w:rPr>
                <w:rFonts w:ascii="Arial" w:hAnsi="Arial" w:cs="Arial"/>
                <w:sz w:val="20"/>
              </w:rPr>
              <w:t>}</w:t>
            </w:r>
          </w:p>
        </w:tc>
      </w:tr>
      <w:tr w:rsidR="00902B9D" w:rsidRPr="00AC13D0" w14:paraId="38DF625B" w14:textId="77777777">
        <w:tc>
          <w:tcPr>
            <w:tcW w:w="1843" w:type="dxa"/>
            <w:vAlign w:val="center"/>
          </w:tcPr>
          <w:p w14:paraId="694D3B33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Reference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7655" w:type="dxa"/>
            <w:gridSpan w:val="4"/>
            <w:vAlign w:val="center"/>
          </w:tcPr>
          <w:p w14:paraId="52E5118E" w14:textId="1C66A71A" w:rsidR="00902B9D" w:rsidRPr="00C278D8" w:rsidRDefault="005665D7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</w:t>
            </w:r>
            <w:proofErr w:type="spellStart"/>
            <w:r w:rsidRPr="005665D7">
              <w:rPr>
                <w:rFonts w:ascii="Arial" w:hAnsi="Arial" w:cs="Arial"/>
                <w:sz w:val="20"/>
              </w:rPr>
              <w:t>projectRef</w:t>
            </w:r>
            <w:proofErr w:type="spellEnd"/>
            <w:r w:rsidRPr="005665D7">
              <w:rPr>
                <w:rFonts w:ascii="Arial" w:hAnsi="Arial" w:cs="Arial"/>
                <w:sz w:val="20"/>
              </w:rPr>
              <w:t>}</w:t>
            </w:r>
          </w:p>
        </w:tc>
      </w:tr>
      <w:tr w:rsidR="00902B9D" w:rsidRPr="00AC13D0" w14:paraId="0673D8B7" w14:textId="77777777">
        <w:tc>
          <w:tcPr>
            <w:tcW w:w="1843" w:type="dxa"/>
            <w:vAlign w:val="center"/>
          </w:tcPr>
          <w:p w14:paraId="6CCD1ADE" w14:textId="77777777" w:rsidR="00902B9D" w:rsidRPr="00AC13D0" w:rsidRDefault="00902B9D" w:rsidP="00902B9D">
            <w:pPr>
              <w:tabs>
                <w:tab w:val="left" w:pos="-720"/>
                <w:tab w:val="left" w:pos="0"/>
                <w:tab w:val="left" w:pos="1160"/>
              </w:tabs>
              <w:suppressAutoHyphens/>
              <w:spacing w:before="58" w:after="54"/>
              <w:ind w:left="1440" w:hanging="1440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3"/>
                <w:sz w:val="20"/>
              </w:rPr>
              <w:t>No. pages</w:t>
            </w:r>
            <w:r w:rsidRPr="00AC13D0">
              <w:rPr>
                <w:rFonts w:ascii="Arial" w:hAnsi="Arial" w:cs="Arial"/>
                <w:spacing w:val="-3"/>
                <w:sz w:val="20"/>
              </w:rPr>
              <w:tab/>
              <w:t>:</w:t>
            </w:r>
          </w:p>
        </w:tc>
        <w:tc>
          <w:tcPr>
            <w:tcW w:w="1276" w:type="dxa"/>
            <w:vAlign w:val="center"/>
          </w:tcPr>
          <w:p w14:paraId="138CA060" w14:textId="77777777" w:rsidR="00902B9D" w:rsidRPr="00AC13D0" w:rsidRDefault="00B00066" w:rsidP="00902B9D">
            <w:pPr>
              <w:tabs>
                <w:tab w:val="left" w:pos="-720"/>
              </w:tabs>
              <w:suppressAutoHyphens/>
              <w:spacing w:before="40" w:after="40"/>
              <w:rPr>
                <w:rFonts w:ascii="Arial" w:hAnsi="Arial" w:cs="Arial"/>
                <w:spacing w:val="-3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/>
            </w:r>
            <w:r>
              <w:rPr>
                <w:rFonts w:ascii="Arial" w:hAnsi="Arial" w:cs="Arial"/>
                <w:sz w:val="20"/>
              </w:rPr>
              <w:instrText xml:space="preserve"> NUMPAGES  \* Arabic </w:instrText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6379" w:type="dxa"/>
            <w:gridSpan w:val="3"/>
            <w:vAlign w:val="bottom"/>
          </w:tcPr>
          <w:p w14:paraId="14F141BE" w14:textId="77777777" w:rsidR="00902B9D" w:rsidRPr="00AC13D0" w:rsidRDefault="00902B9D" w:rsidP="00902B9D">
            <w:pPr>
              <w:tabs>
                <w:tab w:val="left" w:pos="-720"/>
              </w:tabs>
              <w:suppressAutoHyphens/>
              <w:spacing w:before="58" w:after="54"/>
              <w:rPr>
                <w:rFonts w:ascii="Arial" w:hAnsi="Arial" w:cs="Arial"/>
                <w:spacing w:val="-3"/>
                <w:sz w:val="20"/>
              </w:rPr>
            </w:pPr>
            <w:r w:rsidRPr="00AC13D0">
              <w:rPr>
                <w:rFonts w:ascii="Arial" w:hAnsi="Arial" w:cs="Arial"/>
                <w:spacing w:val="-2"/>
                <w:sz w:val="20"/>
              </w:rPr>
              <w:t>(Including this page)</w:t>
            </w:r>
          </w:p>
        </w:tc>
      </w:tr>
    </w:tbl>
    <w:p w14:paraId="254D8AEC" w14:textId="77777777" w:rsidR="0097075E" w:rsidRDefault="0097075E">
      <w:pPr>
        <w:jc w:val="both"/>
        <w:rPr>
          <w:rFonts w:ascii="Arial" w:hAnsi="Arial" w:cs="Arial"/>
          <w:sz w:val="20"/>
          <w:lang w:val="en-US"/>
        </w:rPr>
      </w:pPr>
    </w:p>
    <w:p w14:paraId="2AD73A2E" w14:textId="77777777" w:rsidR="004458A8" w:rsidRDefault="004458A8">
      <w:pPr>
        <w:jc w:val="both"/>
        <w:rPr>
          <w:rFonts w:ascii="Arial" w:hAnsi="Arial" w:cs="Arial"/>
          <w:sz w:val="20"/>
          <w:lang w:val="en-US"/>
        </w:rPr>
      </w:pPr>
      <w:r w:rsidRPr="00AC13D0">
        <w:rPr>
          <w:rFonts w:ascii="Arial" w:hAnsi="Arial" w:cs="Arial"/>
          <w:sz w:val="20"/>
          <w:lang w:val="en-US"/>
        </w:rPr>
        <w:t>We acknowledge receipt of your enquiry relating to above project and are pleased to submit our quotation for electrical swi</w:t>
      </w:r>
      <w:r w:rsidR="00892A30" w:rsidRPr="00AC13D0">
        <w:rPr>
          <w:rFonts w:ascii="Arial" w:hAnsi="Arial" w:cs="Arial"/>
          <w:sz w:val="20"/>
          <w:lang w:val="en-US"/>
        </w:rPr>
        <w:t>tchgear as scheduled hereunder.</w:t>
      </w:r>
    </w:p>
    <w:p w14:paraId="1DDFC444" w14:textId="77777777" w:rsidR="004D263C" w:rsidRDefault="004D263C">
      <w:pPr>
        <w:jc w:val="both"/>
        <w:rPr>
          <w:rFonts w:ascii="Arial" w:hAnsi="Arial" w:cs="Arial"/>
          <w:sz w:val="20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6237"/>
        <w:gridCol w:w="709"/>
        <w:gridCol w:w="1701"/>
      </w:tblGrid>
      <w:tr w:rsidR="004458A8" w:rsidRPr="00AC13D0" w14:paraId="0E0AB6E3" w14:textId="77777777" w:rsidTr="00E35FEB">
        <w:tc>
          <w:tcPr>
            <w:tcW w:w="817" w:type="dxa"/>
          </w:tcPr>
          <w:p w14:paraId="2C79181B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Item</w:t>
            </w:r>
          </w:p>
        </w:tc>
        <w:tc>
          <w:tcPr>
            <w:tcW w:w="6237" w:type="dxa"/>
          </w:tcPr>
          <w:p w14:paraId="3C9E8E83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709" w:type="dxa"/>
          </w:tcPr>
          <w:p w14:paraId="29CE151A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Qty</w:t>
            </w:r>
          </w:p>
        </w:tc>
        <w:tc>
          <w:tcPr>
            <w:tcW w:w="1701" w:type="dxa"/>
          </w:tcPr>
          <w:p w14:paraId="620C544B" w14:textId="77777777" w:rsidR="004458A8" w:rsidRPr="00AC13D0" w:rsidRDefault="004458A8">
            <w:pPr>
              <w:jc w:val="center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Total Net Price</w:t>
            </w:r>
          </w:p>
        </w:tc>
      </w:tr>
      <w:tr w:rsidR="00E35FEB" w:rsidRPr="008A1AB4" w14:paraId="6C0642FF" w14:textId="77777777" w:rsidTr="00E35FEB">
        <w:tc>
          <w:tcPr>
            <w:tcW w:w="817" w:type="dxa"/>
          </w:tcPr>
          <w:p w14:paraId="4C16DCAF" w14:textId="3F1F75BC" w:rsidR="00E35FEB" w:rsidRDefault="005665D7" w:rsidP="00E35FEB">
            <w:pPr>
              <w:jc w:val="center"/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{#</w:t>
            </w:r>
            <w:proofErr w:type="gramStart"/>
            <w:r w:rsidRPr="005665D7">
              <w:rPr>
                <w:rFonts w:ascii="Arial" w:hAnsi="Arial" w:cs="Arial"/>
                <w:sz w:val="20"/>
              </w:rPr>
              <w:t>boards}{</w:t>
            </w:r>
            <w:proofErr w:type="gramEnd"/>
            <w:r w:rsidRPr="005665D7">
              <w:rPr>
                <w:rFonts w:ascii="Arial" w:hAnsi="Arial" w:cs="Arial"/>
                <w:sz w:val="20"/>
              </w:rPr>
              <w:t>itemNo}</w:t>
            </w:r>
            <w:r w:rsidR="00717301" w:rsidRPr="00717301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6237" w:type="dxa"/>
          </w:tcPr>
          <w:p w14:paraId="67A8B56A" w14:textId="77777777" w:rsidR="005665D7" w:rsidRPr="005665D7" w:rsidRDefault="005665D7" w:rsidP="00717301">
            <w:pPr>
              <w:rPr>
                <w:rFonts w:ascii="Arial" w:hAnsi="Arial" w:cs="Arial"/>
                <w:b/>
                <w:bCs/>
                <w:sz w:val="20"/>
              </w:rPr>
            </w:pPr>
            <w:r w:rsidRPr="005665D7">
              <w:rPr>
                <w:rFonts w:ascii="Arial" w:hAnsi="Arial" w:cs="Arial"/>
                <w:b/>
                <w:bCs/>
                <w:sz w:val="20"/>
              </w:rPr>
              <w:t>{{</w:t>
            </w:r>
            <w:proofErr w:type="spellStart"/>
            <w:r w:rsidRPr="005665D7">
              <w:rPr>
                <w:rFonts w:ascii="Arial" w:hAnsi="Arial" w:cs="Arial"/>
                <w:b/>
                <w:bCs/>
                <w:sz w:val="20"/>
              </w:rPr>
              <w:t>boardTitle</w:t>
            </w:r>
            <w:proofErr w:type="spellEnd"/>
            <w:r w:rsidRPr="005665D7">
              <w:rPr>
                <w:rFonts w:ascii="Arial" w:hAnsi="Arial" w:cs="Arial"/>
                <w:b/>
                <w:bCs/>
                <w:sz w:val="20"/>
              </w:rPr>
              <w:t>}}</w:t>
            </w:r>
          </w:p>
          <w:p w14:paraId="0D14CBBC" w14:textId="74C9BCD8" w:rsidR="005665D7" w:rsidRDefault="005665D7" w:rsidP="005665D7">
            <w:pPr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{#bullets}</w:t>
            </w:r>
          </w:p>
          <w:p w14:paraId="16069744" w14:textId="3DD2F75B" w:rsidR="005665D7" w:rsidRDefault="00FF62DE" w:rsidP="005665D7">
            <w:pPr>
              <w:numPr>
                <w:ilvl w:val="0"/>
                <w:numId w:val="17"/>
              </w:numPr>
              <w:rPr>
                <w:rFonts w:ascii="Arial" w:hAnsi="Arial" w:cs="Arial"/>
                <w:sz w:val="20"/>
              </w:rPr>
            </w:pPr>
            <w:r w:rsidRPr="00FF62DE">
              <w:rPr>
                <w:rFonts w:ascii="Arial" w:hAnsi="Arial" w:cs="Arial"/>
                <w:sz w:val="20"/>
              </w:rPr>
              <w:t>{{text}}</w:t>
            </w:r>
          </w:p>
          <w:p w14:paraId="0A85F681" w14:textId="3B978A29" w:rsidR="00717301" w:rsidRDefault="005665D7" w:rsidP="00717301">
            <w:pPr>
              <w:rPr>
                <w:rFonts w:ascii="Arial" w:hAnsi="Arial" w:cs="Arial"/>
                <w:sz w:val="20"/>
              </w:rPr>
            </w:pPr>
            <w:r w:rsidRPr="005665D7">
              <w:rPr>
                <w:rFonts w:ascii="Arial" w:hAnsi="Arial" w:cs="Arial"/>
                <w:sz w:val="20"/>
              </w:rPr>
              <w:t>{/bullets}</w:t>
            </w:r>
          </w:p>
          <w:p w14:paraId="48E15564" w14:textId="405C54FB" w:rsidR="00717301" w:rsidRPr="00717301" w:rsidRDefault="00717301" w:rsidP="00717301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</w:tcPr>
          <w:p w14:paraId="0795C1E3" w14:textId="17CDADD6" w:rsidR="00E35FEB" w:rsidRDefault="00850803" w:rsidP="00E35FEB">
            <w:pPr>
              <w:jc w:val="center"/>
              <w:rPr>
                <w:rFonts w:ascii="Arial" w:hAnsi="Arial" w:cs="Arial"/>
                <w:sz w:val="20"/>
              </w:rPr>
            </w:pPr>
            <w:r w:rsidRPr="00850803">
              <w:rPr>
                <w:rFonts w:ascii="Arial" w:hAnsi="Arial" w:cs="Arial"/>
                <w:sz w:val="20"/>
              </w:rPr>
              <w:t>{qty}</w:t>
            </w:r>
          </w:p>
        </w:tc>
        <w:tc>
          <w:tcPr>
            <w:tcW w:w="1701" w:type="dxa"/>
          </w:tcPr>
          <w:p w14:paraId="27367066" w14:textId="250ACEB7" w:rsidR="00E35FEB" w:rsidRPr="00850803" w:rsidRDefault="00850803" w:rsidP="00E35FEB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850803">
              <w:rPr>
                <w:rFonts w:ascii="Arial" w:hAnsi="Arial" w:cs="Arial"/>
                <w:b/>
                <w:bCs/>
                <w:sz w:val="20"/>
              </w:rPr>
              <w:t>{price}</w:t>
            </w:r>
          </w:p>
          <w:p w14:paraId="173BCBCD" w14:textId="3E34D909" w:rsidR="00DF3ACF" w:rsidRPr="00DF3ACF" w:rsidRDefault="00850803" w:rsidP="00E35FEB">
            <w:pPr>
              <w:jc w:val="right"/>
              <w:rPr>
                <w:rFonts w:ascii="Arial" w:hAnsi="Arial" w:cs="Arial"/>
                <w:sz w:val="20"/>
              </w:rPr>
            </w:pPr>
            <w:r w:rsidRPr="00850803">
              <w:rPr>
                <w:rFonts w:ascii="Arial" w:hAnsi="Arial" w:cs="Arial"/>
                <w:sz w:val="20"/>
              </w:rPr>
              <w:t>{/boards}</w:t>
            </w:r>
          </w:p>
        </w:tc>
      </w:tr>
      <w:tr w:rsidR="00A56707" w:rsidRPr="00AC13D0" w14:paraId="577D802D" w14:textId="77777777" w:rsidTr="0082647C">
        <w:trPr>
          <w:cantSplit/>
        </w:trPr>
        <w:tc>
          <w:tcPr>
            <w:tcW w:w="7763" w:type="dxa"/>
            <w:gridSpan w:val="3"/>
          </w:tcPr>
          <w:p w14:paraId="3A13D08A" w14:textId="77777777" w:rsidR="00A56707" w:rsidRPr="00AC13D0" w:rsidRDefault="00A56707" w:rsidP="00A56707">
            <w:pPr>
              <w:pStyle w:val="Heading5"/>
              <w:jc w:val="right"/>
              <w:rPr>
                <w:rFonts w:ascii="Arial" w:hAnsi="Arial" w:cs="Arial"/>
                <w:sz w:val="20"/>
              </w:rPr>
            </w:pPr>
            <w:r w:rsidRPr="00AC13D0">
              <w:rPr>
                <w:rFonts w:ascii="Arial" w:hAnsi="Arial" w:cs="Arial"/>
                <w:sz w:val="20"/>
              </w:rPr>
              <w:t>TOTAL (Ex. GST):</w:t>
            </w:r>
          </w:p>
        </w:tc>
        <w:tc>
          <w:tcPr>
            <w:tcW w:w="1701" w:type="dxa"/>
          </w:tcPr>
          <w:p w14:paraId="253403AB" w14:textId="3196EB28" w:rsidR="00A56707" w:rsidRPr="00850803" w:rsidRDefault="00850803" w:rsidP="00A56707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850803">
              <w:rPr>
                <w:rFonts w:ascii="Arial" w:hAnsi="Arial" w:cs="Arial"/>
                <w:b/>
                <w:bCs/>
                <w:sz w:val="20"/>
              </w:rPr>
              <w:t>{</w:t>
            </w:r>
            <w:proofErr w:type="spellStart"/>
            <w:r w:rsidRPr="00850803">
              <w:rPr>
                <w:rFonts w:ascii="Arial" w:hAnsi="Arial" w:cs="Arial"/>
                <w:b/>
                <w:bCs/>
                <w:sz w:val="20"/>
              </w:rPr>
              <w:t>totalPrice</w:t>
            </w:r>
            <w:proofErr w:type="spellEnd"/>
            <w:r w:rsidRPr="00850803">
              <w:rPr>
                <w:rFonts w:ascii="Arial" w:hAnsi="Arial" w:cs="Arial"/>
                <w:b/>
                <w:bCs/>
                <w:sz w:val="20"/>
              </w:rPr>
              <w:t>}</w:t>
            </w:r>
          </w:p>
        </w:tc>
      </w:tr>
    </w:tbl>
    <w:p w14:paraId="04AB1C03" w14:textId="77777777" w:rsidR="00445F35" w:rsidRDefault="00445F35" w:rsidP="00445F35">
      <w:pPr>
        <w:jc w:val="both"/>
        <w:rPr>
          <w:rFonts w:ascii="Arial" w:hAnsi="Arial" w:cs="Arial"/>
          <w:spacing w:val="-3"/>
          <w:sz w:val="20"/>
        </w:rPr>
      </w:pPr>
    </w:p>
    <w:p w14:paraId="335E5484" w14:textId="6AEA613C" w:rsidR="008A3F7C" w:rsidRDefault="0010501F" w:rsidP="00445F35">
      <w:pPr>
        <w:jc w:val="both"/>
        <w:rPr>
          <w:rFonts w:ascii="Arial" w:hAnsi="Arial" w:cs="Arial"/>
          <w:spacing w:val="-3"/>
          <w:sz w:val="20"/>
        </w:rPr>
      </w:pPr>
      <w:r>
        <w:rPr>
          <w:rFonts w:ascii="Arial" w:hAnsi="Arial" w:cs="Arial"/>
          <w:spacing w:val="-3"/>
          <w:sz w:val="20"/>
        </w:rPr>
        <w:t xml:space="preserve">Reference: Drawing </w:t>
      </w:r>
      <w:r w:rsidR="00555B5B" w:rsidRPr="00555B5B">
        <w:rPr>
          <w:rFonts w:ascii="Arial" w:hAnsi="Arial" w:cs="Arial"/>
          <w:spacing w:val="-3"/>
          <w:sz w:val="20"/>
        </w:rPr>
        <w:t>{</w:t>
      </w:r>
      <w:proofErr w:type="spellStart"/>
      <w:r w:rsidR="00555B5B" w:rsidRPr="00555B5B">
        <w:rPr>
          <w:rFonts w:ascii="Arial" w:hAnsi="Arial" w:cs="Arial"/>
          <w:spacing w:val="-3"/>
          <w:sz w:val="20"/>
        </w:rPr>
        <w:t>drawingRef</w:t>
      </w:r>
      <w:proofErr w:type="spellEnd"/>
      <w:r w:rsidR="00555B5B" w:rsidRPr="00555B5B">
        <w:rPr>
          <w:rFonts w:ascii="Arial" w:hAnsi="Arial" w:cs="Arial"/>
          <w:spacing w:val="-3"/>
          <w:sz w:val="20"/>
        </w:rPr>
        <w:t>}</w:t>
      </w:r>
      <w:r w:rsidR="00555B5B">
        <w:rPr>
          <w:rFonts w:ascii="Arial" w:hAnsi="Arial" w:cs="Arial"/>
          <w:spacing w:val="-3"/>
          <w:sz w:val="20"/>
        </w:rPr>
        <w:t xml:space="preserve"> </w:t>
      </w:r>
      <w:r w:rsidR="006119A8">
        <w:rPr>
          <w:rFonts w:ascii="Arial" w:hAnsi="Arial" w:cs="Arial"/>
          <w:spacing w:val="-3"/>
          <w:sz w:val="20"/>
        </w:rPr>
        <w:t>and Specification</w:t>
      </w:r>
      <w:r>
        <w:rPr>
          <w:rFonts w:ascii="Arial" w:hAnsi="Arial" w:cs="Arial"/>
          <w:spacing w:val="-3"/>
          <w:sz w:val="20"/>
        </w:rPr>
        <w:t>.</w:t>
      </w:r>
    </w:p>
    <w:p w14:paraId="44DD12FC" w14:textId="77777777" w:rsidR="00CA1CB9" w:rsidRDefault="00CA1CB9" w:rsidP="00445F35">
      <w:pPr>
        <w:jc w:val="both"/>
        <w:rPr>
          <w:rFonts w:ascii="Arial" w:hAnsi="Arial" w:cs="Arial"/>
          <w:spacing w:val="-3"/>
          <w:sz w:val="20"/>
        </w:rPr>
      </w:pPr>
    </w:p>
    <w:p w14:paraId="702E2EE0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  <w:r w:rsidRPr="00AC13D0">
        <w:rPr>
          <w:rFonts w:ascii="Arial" w:hAnsi="Arial" w:cs="Arial"/>
          <w:spacing w:val="-3"/>
          <w:sz w:val="20"/>
        </w:rPr>
        <w:t>The prices quoted do not include G.S.T.</w:t>
      </w:r>
    </w:p>
    <w:p w14:paraId="36C945B4" w14:textId="77777777" w:rsidR="00485230" w:rsidRPr="00AC13D0" w:rsidRDefault="00485230">
      <w:pPr>
        <w:jc w:val="both"/>
        <w:rPr>
          <w:rFonts w:ascii="Arial" w:hAnsi="Arial" w:cs="Arial"/>
          <w:spacing w:val="-3"/>
          <w:sz w:val="20"/>
        </w:rPr>
      </w:pPr>
    </w:p>
    <w:p w14:paraId="6283EDD2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  <w:r w:rsidRPr="00AC13D0">
        <w:rPr>
          <w:rFonts w:ascii="Arial" w:hAnsi="Arial" w:cs="Arial"/>
          <w:spacing w:val="-3"/>
          <w:sz w:val="20"/>
        </w:rPr>
        <w:t>The equipment offered is subject to Chadwick Industries Standard Conditions of Sale.</w:t>
      </w:r>
    </w:p>
    <w:p w14:paraId="7A476C8C" w14:textId="77777777" w:rsidR="004458A8" w:rsidRPr="00AC13D0" w:rsidRDefault="004458A8">
      <w:pPr>
        <w:jc w:val="both"/>
        <w:rPr>
          <w:rFonts w:ascii="Arial" w:hAnsi="Arial" w:cs="Arial"/>
          <w:spacing w:val="-3"/>
          <w:sz w:val="20"/>
        </w:rPr>
      </w:pPr>
    </w:p>
    <w:p w14:paraId="211C4035" w14:textId="77777777" w:rsidR="004458A8" w:rsidRPr="00AC13D0" w:rsidRDefault="004458A8">
      <w:pPr>
        <w:jc w:val="both"/>
        <w:rPr>
          <w:rFonts w:ascii="Arial" w:hAnsi="Arial" w:cs="Arial"/>
          <w:sz w:val="20"/>
        </w:rPr>
      </w:pPr>
      <w:r w:rsidRPr="00AC13D0">
        <w:rPr>
          <w:rFonts w:ascii="Arial" w:hAnsi="Arial" w:cs="Arial"/>
          <w:sz w:val="20"/>
        </w:rPr>
        <w:t xml:space="preserve">We trust this meets with your </w:t>
      </w:r>
      <w:proofErr w:type="gramStart"/>
      <w:r w:rsidRPr="00AC13D0">
        <w:rPr>
          <w:rFonts w:ascii="Arial" w:hAnsi="Arial" w:cs="Arial"/>
          <w:sz w:val="20"/>
        </w:rPr>
        <w:t>approval</w:t>
      </w:r>
      <w:proofErr w:type="gramEnd"/>
      <w:r w:rsidRPr="00AC13D0">
        <w:rPr>
          <w:rFonts w:ascii="Arial" w:hAnsi="Arial" w:cs="Arial"/>
          <w:sz w:val="20"/>
        </w:rPr>
        <w:t xml:space="preserve"> however, should you have any further questions relating to this matter, please contact the undersigned.</w:t>
      </w:r>
    </w:p>
    <w:p w14:paraId="53D7E2C8" w14:textId="77777777" w:rsidR="004458A8" w:rsidRPr="00AC13D0" w:rsidRDefault="004458A8">
      <w:pPr>
        <w:rPr>
          <w:rFonts w:ascii="Arial" w:hAnsi="Arial" w:cs="Arial"/>
          <w:spacing w:val="-3"/>
          <w:sz w:val="20"/>
        </w:rPr>
      </w:pPr>
    </w:p>
    <w:p w14:paraId="1C23EEF8" w14:textId="77777777" w:rsidR="004458A8" w:rsidRPr="00AC13D0" w:rsidRDefault="004458A8">
      <w:pPr>
        <w:rPr>
          <w:rFonts w:ascii="Arial" w:hAnsi="Arial" w:cs="Arial"/>
          <w:sz w:val="20"/>
          <w:lang w:val="en-US"/>
        </w:rPr>
      </w:pPr>
      <w:r w:rsidRPr="00AC13D0">
        <w:rPr>
          <w:rFonts w:ascii="Arial" w:hAnsi="Arial" w:cs="Arial"/>
          <w:sz w:val="20"/>
          <w:lang w:val="en-US"/>
        </w:rPr>
        <w:t>Yours faithfully,</w:t>
      </w:r>
    </w:p>
    <w:p w14:paraId="2993718B" w14:textId="77777777" w:rsidR="004458A8" w:rsidRPr="00AC13D0" w:rsidRDefault="004458A8">
      <w:pPr>
        <w:pStyle w:val="Heading3"/>
        <w:rPr>
          <w:rFonts w:ascii="Arial" w:hAnsi="Arial" w:cs="Arial"/>
          <w:sz w:val="20"/>
        </w:rPr>
      </w:pPr>
      <w:r w:rsidRPr="00AC13D0">
        <w:rPr>
          <w:rFonts w:ascii="Arial" w:hAnsi="Arial" w:cs="Arial"/>
          <w:sz w:val="20"/>
        </w:rPr>
        <w:t>Chadwick Industries</w:t>
      </w:r>
    </w:p>
    <w:p w14:paraId="1877A5FC" w14:textId="77777777" w:rsidR="004458A8" w:rsidRPr="00AC13D0" w:rsidRDefault="004458A8">
      <w:pPr>
        <w:rPr>
          <w:rFonts w:ascii="Arial" w:hAnsi="Arial" w:cs="Arial"/>
          <w:sz w:val="20"/>
          <w:lang w:val="en-US"/>
        </w:rPr>
      </w:pPr>
    </w:p>
    <w:sectPr w:rsidR="004458A8" w:rsidRPr="00AC13D0">
      <w:headerReference w:type="default" r:id="rId11"/>
      <w:footerReference w:type="default" r:id="rId12"/>
      <w:endnotePr>
        <w:numFmt w:val="decimal"/>
      </w:endnotePr>
      <w:pgSz w:w="11906" w:h="16838" w:code="9"/>
      <w:pgMar w:top="284" w:right="1134" w:bottom="454" w:left="1440" w:header="720" w:footer="45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CC35F" w14:textId="77777777" w:rsidR="00C42A22" w:rsidRDefault="00C42A22">
      <w:pPr>
        <w:spacing w:line="20" w:lineRule="exact"/>
      </w:pPr>
    </w:p>
  </w:endnote>
  <w:endnote w:type="continuationSeparator" w:id="0">
    <w:p w14:paraId="76B06E9B" w14:textId="77777777" w:rsidR="00C42A22" w:rsidRDefault="00C42A22">
      <w:r>
        <w:t xml:space="preserve"> </w:t>
      </w:r>
    </w:p>
  </w:endnote>
  <w:endnote w:type="continuationNotice" w:id="1">
    <w:p w14:paraId="5BA7A314" w14:textId="77777777" w:rsidR="00C42A22" w:rsidRDefault="00C42A22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D6" w14:textId="77777777" w:rsidR="007E37E9" w:rsidRDefault="007E37E9">
    <w:pPr>
      <w:spacing w:before="140" w:line="100" w:lineRule="exact"/>
      <w:rPr>
        <w:sz w:val="10"/>
      </w:rPr>
    </w:pPr>
  </w:p>
  <w:p w14:paraId="427A5764" w14:textId="77777777" w:rsidR="007E37E9" w:rsidRDefault="00000000">
    <w:pPr>
      <w:tabs>
        <w:tab w:val="left" w:pos="-720"/>
      </w:tabs>
      <w:suppressAutoHyphens/>
      <w:jc w:val="both"/>
      <w:rPr>
        <w:spacing w:val="-3"/>
      </w:rPr>
    </w:pPr>
    <w:r>
      <w:rPr>
        <w:noProof/>
        <w:snapToGrid/>
      </w:rPr>
      <w:pict w14:anchorId="24728ACB">
        <v:rect id="_x0000_s1030" style="position:absolute;left:0;text-align:left;margin-left:0;margin-top:10.8pt;width:481.9pt;height:1.1pt;z-index:-2;mso-position-horizontal-relative:margin" o:allowincell="f" fillcolor="black" stroked="f" strokeweight=".05pt">
          <v:fill color2="black"/>
          <w10:wrap anchorx="margin"/>
        </v:rect>
      </w:pict>
    </w:r>
    <w:r w:rsidR="007E37E9">
      <w:rPr>
        <w:spacing w:val="-3"/>
      </w:rPr>
      <w:t xml:space="preserve"> </w:t>
    </w:r>
  </w:p>
  <w:p w14:paraId="6A777463" w14:textId="77777777" w:rsidR="007E37E9" w:rsidRDefault="007E37E9">
    <w:pPr>
      <w:tabs>
        <w:tab w:val="left" w:pos="-720"/>
      </w:tabs>
      <w:suppressAutoHyphens/>
      <w:jc w:val="both"/>
      <w:rPr>
        <w:rFonts w:ascii="Univers" w:hAnsi="Univers"/>
        <w:spacing w:val="-3"/>
        <w:sz w:val="20"/>
      </w:rPr>
    </w:pPr>
    <w:r>
      <w:rPr>
        <w:rFonts w:ascii="Univers" w:hAnsi="Univers"/>
        <w:spacing w:val="-3"/>
        <w:sz w:val="20"/>
      </w:rPr>
      <w:t xml:space="preserve">If this transmission is incomplete, contact the sender on </w:t>
    </w:r>
    <w:r>
      <w:rPr>
        <w:rFonts w:ascii="Univers" w:hAnsi="Univers"/>
        <w:b/>
        <w:spacing w:val="-3"/>
        <w:sz w:val="20"/>
      </w:rPr>
      <w:t>(02) 9756 4800</w:t>
    </w:r>
  </w:p>
  <w:p w14:paraId="03B8EABC" w14:textId="77777777" w:rsidR="007E37E9" w:rsidRDefault="00000000">
    <w:pPr>
      <w:tabs>
        <w:tab w:val="left" w:pos="-720"/>
      </w:tabs>
      <w:suppressAutoHyphens/>
      <w:spacing w:line="22" w:lineRule="exact"/>
      <w:jc w:val="both"/>
      <w:rPr>
        <w:rFonts w:ascii="Univers" w:hAnsi="Univers"/>
        <w:spacing w:val="-3"/>
      </w:rPr>
    </w:pPr>
    <w:r>
      <w:rPr>
        <w:noProof/>
        <w:snapToGrid/>
      </w:rPr>
      <w:pict w14:anchorId="59434C29">
        <v:rect id="_x0000_s1031" style="position:absolute;left:0;text-align:left;margin-left:0;margin-top:0;width:481.9pt;height:1.1pt;z-index:-1;mso-position-horizontal-relative:margin" o:allowincell="f" fillcolor="black" stroked="f" strokeweight=".05pt">
          <v:fill color2="black"/>
          <w10:wrap anchorx="margin"/>
        </v:rect>
      </w:pict>
    </w:r>
  </w:p>
  <w:p w14:paraId="6811EFEF" w14:textId="77777777" w:rsidR="007E37E9" w:rsidRDefault="007E37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8596A" w14:textId="77777777" w:rsidR="00C42A22" w:rsidRDefault="00C42A22">
      <w:r>
        <w:separator/>
      </w:r>
    </w:p>
  </w:footnote>
  <w:footnote w:type="continuationSeparator" w:id="0">
    <w:p w14:paraId="7CC70C5A" w14:textId="77777777" w:rsidR="00C42A22" w:rsidRDefault="00C42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5670"/>
      <w:gridCol w:w="284"/>
      <w:gridCol w:w="3402"/>
    </w:tblGrid>
    <w:tr w:rsidR="007E37E9" w14:paraId="4B0B6170" w14:textId="77777777">
      <w:trPr>
        <w:cantSplit/>
      </w:trPr>
      <w:tc>
        <w:tcPr>
          <w:tcW w:w="9356" w:type="dxa"/>
          <w:gridSpan w:val="3"/>
        </w:tcPr>
        <w:p w14:paraId="21C2D8FF" w14:textId="77777777" w:rsidR="007E37E9" w:rsidRDefault="007E37E9" w:rsidP="00AE1268">
          <w:pPr>
            <w:tabs>
              <w:tab w:val="left" w:pos="-720"/>
            </w:tabs>
            <w:suppressAutoHyphens/>
            <w:rPr>
              <w:b/>
              <w:sz w:val="48"/>
            </w:rPr>
          </w:pPr>
          <w:r>
            <w:rPr>
              <w:b/>
              <w:sz w:val="40"/>
            </w:rPr>
            <w:t>CHADWICK INDUSTRIES</w:t>
          </w:r>
        </w:p>
      </w:tc>
    </w:tr>
    <w:tr w:rsidR="007E37E9" w14:paraId="14335010" w14:textId="77777777">
      <w:trPr>
        <w:cantSplit/>
      </w:trPr>
      <w:tc>
        <w:tcPr>
          <w:tcW w:w="5670" w:type="dxa"/>
        </w:tcPr>
        <w:p w14:paraId="0EA5E560" w14:textId="77777777" w:rsidR="007E37E9" w:rsidRDefault="007E37E9">
          <w:pPr>
            <w:pStyle w:val="Heading1"/>
            <w:jc w:val="left"/>
          </w:pPr>
          <w:r>
            <w:t xml:space="preserve">A.B.N. </w:t>
          </w:r>
          <w:r w:rsidRPr="00AB68F6">
            <w:t>13 153 221 848</w:t>
          </w:r>
        </w:p>
      </w:tc>
      <w:tc>
        <w:tcPr>
          <w:tcW w:w="284" w:type="dxa"/>
        </w:tcPr>
        <w:p w14:paraId="0D5D45A1" w14:textId="77777777" w:rsidR="007E37E9" w:rsidRDefault="007E37E9">
          <w:pPr>
            <w:pStyle w:val="Heading1"/>
          </w:pPr>
        </w:p>
      </w:tc>
      <w:tc>
        <w:tcPr>
          <w:tcW w:w="3402" w:type="dxa"/>
          <w:vMerge w:val="restart"/>
        </w:tcPr>
        <w:p w14:paraId="4E44FC57" w14:textId="77777777" w:rsidR="007E37E9" w:rsidRDefault="003A769E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Unit 2/19 Chifley Street</w:t>
          </w:r>
        </w:p>
        <w:p w14:paraId="4791810D" w14:textId="77777777" w:rsidR="007E37E9" w:rsidRDefault="003A769E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Smithfield</w:t>
          </w:r>
          <w:r w:rsidR="007E37E9">
            <w:rPr>
              <w:sz w:val="16"/>
            </w:rPr>
            <w:t xml:space="preserve"> N.S.W. 2164</w:t>
          </w:r>
        </w:p>
        <w:p w14:paraId="3410BBB2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P.O. Box 7135</w:t>
          </w:r>
        </w:p>
        <w:p w14:paraId="00FD6BB1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Wetherill Park B.C. N.S.W. 2164</w:t>
          </w:r>
        </w:p>
        <w:p w14:paraId="1519187B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sz w:val="16"/>
            </w:rPr>
          </w:pPr>
          <w:r>
            <w:rPr>
              <w:sz w:val="16"/>
            </w:rPr>
            <w:t>Tel: (02) 9756 4800</w:t>
          </w:r>
        </w:p>
        <w:p w14:paraId="7ECCDC7B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b/>
              <w:sz w:val="20"/>
            </w:rPr>
          </w:pPr>
          <w:r>
            <w:rPr>
              <w:sz w:val="16"/>
            </w:rPr>
            <w:t>info@chadwickswitchboards.com.au</w:t>
          </w:r>
        </w:p>
      </w:tc>
    </w:tr>
    <w:tr w:rsidR="007E37E9" w14:paraId="6E070631" w14:textId="77777777">
      <w:trPr>
        <w:cantSplit/>
        <w:trHeight w:val="1258"/>
      </w:trPr>
      <w:tc>
        <w:tcPr>
          <w:tcW w:w="5670" w:type="dxa"/>
          <w:tcBorders>
            <w:bottom w:val="single" w:sz="12" w:space="0" w:color="auto"/>
          </w:tcBorders>
        </w:tcPr>
        <w:p w14:paraId="0F932AF1" w14:textId="77777777" w:rsidR="007E37E9" w:rsidRDefault="007E37E9">
          <w:pPr>
            <w:tabs>
              <w:tab w:val="left" w:pos="-720"/>
            </w:tabs>
            <w:suppressAutoHyphens/>
            <w:rPr>
              <w:sz w:val="20"/>
            </w:rPr>
          </w:pPr>
        </w:p>
        <w:p w14:paraId="1BE30AB6" w14:textId="77777777" w:rsidR="007E37E9" w:rsidRDefault="007E37E9">
          <w:pPr>
            <w:tabs>
              <w:tab w:val="left" w:pos="-720"/>
            </w:tabs>
            <w:suppressAutoHyphens/>
            <w:rPr>
              <w:sz w:val="20"/>
            </w:rPr>
          </w:pPr>
        </w:p>
        <w:p w14:paraId="701EB391" w14:textId="77777777" w:rsidR="007E37E9" w:rsidRDefault="007E37E9">
          <w:pPr>
            <w:tabs>
              <w:tab w:val="left" w:pos="-720"/>
            </w:tabs>
            <w:suppressAutoHyphens/>
            <w:rPr>
              <w:sz w:val="22"/>
            </w:rPr>
          </w:pPr>
          <w:proofErr w:type="gramStart"/>
          <w:r>
            <w:rPr>
              <w:sz w:val="22"/>
            </w:rPr>
            <w:t>ELECTRICAL  SWITCHBOARD</w:t>
          </w:r>
          <w:proofErr w:type="gramEnd"/>
          <w:r>
            <w:rPr>
              <w:sz w:val="22"/>
            </w:rPr>
            <w:t xml:space="preserve">  MANUFACTURERS</w:t>
          </w:r>
        </w:p>
      </w:tc>
      <w:tc>
        <w:tcPr>
          <w:tcW w:w="284" w:type="dxa"/>
          <w:tcBorders>
            <w:bottom w:val="single" w:sz="12" w:space="0" w:color="auto"/>
          </w:tcBorders>
        </w:tcPr>
        <w:p w14:paraId="64DBBE81" w14:textId="77777777" w:rsidR="007E37E9" w:rsidRDefault="007E37E9">
          <w:pPr>
            <w:tabs>
              <w:tab w:val="left" w:pos="-720"/>
            </w:tabs>
            <w:suppressAutoHyphens/>
            <w:jc w:val="center"/>
            <w:rPr>
              <w:b/>
            </w:rPr>
          </w:pPr>
        </w:p>
      </w:tc>
      <w:tc>
        <w:tcPr>
          <w:tcW w:w="3402" w:type="dxa"/>
          <w:vMerge/>
          <w:tcBorders>
            <w:bottom w:val="single" w:sz="12" w:space="0" w:color="auto"/>
          </w:tcBorders>
        </w:tcPr>
        <w:p w14:paraId="5D284C61" w14:textId="77777777" w:rsidR="007E37E9" w:rsidRDefault="007E37E9">
          <w:pPr>
            <w:tabs>
              <w:tab w:val="left" w:pos="-720"/>
            </w:tabs>
            <w:suppressAutoHyphens/>
            <w:jc w:val="right"/>
            <w:rPr>
              <w:b/>
              <w:sz w:val="16"/>
            </w:rPr>
          </w:pPr>
        </w:p>
      </w:tc>
    </w:tr>
  </w:tbl>
  <w:p w14:paraId="1E8587A7" w14:textId="77777777" w:rsidR="007E37E9" w:rsidRDefault="007E37E9">
    <w:pPr>
      <w:pStyle w:val="Heading4"/>
      <w:rPr>
        <w:sz w:val="16"/>
      </w:rPr>
    </w:pPr>
  </w:p>
  <w:p w14:paraId="03B1E345" w14:textId="77777777" w:rsidR="007E37E9" w:rsidRDefault="007E37E9">
    <w:pPr>
      <w:pStyle w:val="Heading4"/>
      <w:rPr>
        <w:rFonts w:ascii="Univers" w:hAnsi="Univers"/>
        <w:sz w:val="24"/>
      </w:rPr>
    </w:pPr>
    <w:r>
      <w:rPr>
        <w:rFonts w:ascii="Univers" w:hAnsi="Univers"/>
        <w:sz w:val="24"/>
      </w:rPr>
      <w:t>QUOTATION</w:t>
    </w:r>
  </w:p>
  <w:p w14:paraId="5A687A1F" w14:textId="77777777" w:rsidR="007E37E9" w:rsidRDefault="007E37E9">
    <w:pPr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208"/>
    <w:multiLevelType w:val="hybridMultilevel"/>
    <w:tmpl w:val="737CE5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024270"/>
    <w:multiLevelType w:val="hybridMultilevel"/>
    <w:tmpl w:val="2F10F3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94EC3"/>
    <w:multiLevelType w:val="hybridMultilevel"/>
    <w:tmpl w:val="864474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91620"/>
    <w:multiLevelType w:val="singleLevel"/>
    <w:tmpl w:val="B164C588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</w:abstractNum>
  <w:abstractNum w:abstractNumId="4" w15:restartNumberingAfterBreak="0">
    <w:nsid w:val="41CA2A87"/>
    <w:multiLevelType w:val="hybridMultilevel"/>
    <w:tmpl w:val="56127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00BB0"/>
    <w:multiLevelType w:val="hybridMultilevel"/>
    <w:tmpl w:val="2E1EA4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8315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8FA6048"/>
    <w:multiLevelType w:val="singleLevel"/>
    <w:tmpl w:val="DD30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5023095E"/>
    <w:multiLevelType w:val="hybridMultilevel"/>
    <w:tmpl w:val="0518C6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74B7E"/>
    <w:multiLevelType w:val="singleLevel"/>
    <w:tmpl w:val="02667D1A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0" w15:restartNumberingAfterBreak="0">
    <w:nsid w:val="58766712"/>
    <w:multiLevelType w:val="hybridMultilevel"/>
    <w:tmpl w:val="EF08C9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A55C5D"/>
    <w:multiLevelType w:val="hybridMultilevel"/>
    <w:tmpl w:val="257444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CD7BEC"/>
    <w:multiLevelType w:val="hybridMultilevel"/>
    <w:tmpl w:val="CE88C9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438E0"/>
    <w:multiLevelType w:val="hybridMultilevel"/>
    <w:tmpl w:val="6FC0A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4E4048"/>
    <w:multiLevelType w:val="singleLevel"/>
    <w:tmpl w:val="02667D1A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5" w15:restartNumberingAfterBreak="0">
    <w:nsid w:val="6E255634"/>
    <w:multiLevelType w:val="hybridMultilevel"/>
    <w:tmpl w:val="807A2A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F90104"/>
    <w:multiLevelType w:val="hybridMultilevel"/>
    <w:tmpl w:val="3AAEAC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216153">
    <w:abstractNumId w:val="6"/>
  </w:num>
  <w:num w:numId="2" w16cid:durableId="95291631">
    <w:abstractNumId w:val="3"/>
  </w:num>
  <w:num w:numId="3" w16cid:durableId="1761871971">
    <w:abstractNumId w:val="14"/>
  </w:num>
  <w:num w:numId="4" w16cid:durableId="1922592863">
    <w:abstractNumId w:val="9"/>
  </w:num>
  <w:num w:numId="5" w16cid:durableId="880627779">
    <w:abstractNumId w:val="4"/>
  </w:num>
  <w:num w:numId="6" w16cid:durableId="1835338014">
    <w:abstractNumId w:val="8"/>
  </w:num>
  <w:num w:numId="7" w16cid:durableId="1835295075">
    <w:abstractNumId w:val="5"/>
  </w:num>
  <w:num w:numId="8" w16cid:durableId="1835875180">
    <w:abstractNumId w:val="11"/>
  </w:num>
  <w:num w:numId="9" w16cid:durableId="1792166444">
    <w:abstractNumId w:val="12"/>
  </w:num>
  <w:num w:numId="10" w16cid:durableId="1246918388">
    <w:abstractNumId w:val="10"/>
  </w:num>
  <w:num w:numId="11" w16cid:durableId="900098420">
    <w:abstractNumId w:val="1"/>
  </w:num>
  <w:num w:numId="12" w16cid:durableId="1673293858">
    <w:abstractNumId w:val="15"/>
  </w:num>
  <w:num w:numId="13" w16cid:durableId="660889319">
    <w:abstractNumId w:val="7"/>
  </w:num>
  <w:num w:numId="14" w16cid:durableId="93668923">
    <w:abstractNumId w:val="0"/>
  </w:num>
  <w:num w:numId="15" w16cid:durableId="116027343">
    <w:abstractNumId w:val="2"/>
  </w:num>
  <w:num w:numId="16" w16cid:durableId="537350509">
    <w:abstractNumId w:val="16"/>
  </w:num>
  <w:num w:numId="17" w16cid:durableId="21136958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oNotTrackMoves/>
  <w:defaultTabStop w:val="720"/>
  <w:hyphenationZone w:val="978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noTabHangInd/>
    <w:noColumnBalance/>
    <w:suppressTopSpacingWP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2EE3"/>
    <w:rsid w:val="0000083B"/>
    <w:rsid w:val="000138F0"/>
    <w:rsid w:val="000218A4"/>
    <w:rsid w:val="00021F2B"/>
    <w:rsid w:val="000338EE"/>
    <w:rsid w:val="0003396C"/>
    <w:rsid w:val="0003621D"/>
    <w:rsid w:val="00040A50"/>
    <w:rsid w:val="000411E2"/>
    <w:rsid w:val="00042257"/>
    <w:rsid w:val="0004714F"/>
    <w:rsid w:val="00052315"/>
    <w:rsid w:val="000723C3"/>
    <w:rsid w:val="00076DE5"/>
    <w:rsid w:val="00077AB2"/>
    <w:rsid w:val="0008030C"/>
    <w:rsid w:val="00096562"/>
    <w:rsid w:val="000A1A78"/>
    <w:rsid w:val="000A3607"/>
    <w:rsid w:val="000B11A3"/>
    <w:rsid w:val="000B2692"/>
    <w:rsid w:val="000B27CA"/>
    <w:rsid w:val="000B77FA"/>
    <w:rsid w:val="000C2314"/>
    <w:rsid w:val="000C2FD9"/>
    <w:rsid w:val="000C3778"/>
    <w:rsid w:val="000C7B10"/>
    <w:rsid w:val="000C7DCF"/>
    <w:rsid w:val="000D1CAE"/>
    <w:rsid w:val="000D55C7"/>
    <w:rsid w:val="000D78B8"/>
    <w:rsid w:val="000D7A49"/>
    <w:rsid w:val="000D7B5E"/>
    <w:rsid w:val="000E3272"/>
    <w:rsid w:val="000E4DCB"/>
    <w:rsid w:val="000E6E22"/>
    <w:rsid w:val="000F2EE3"/>
    <w:rsid w:val="000F4F3C"/>
    <w:rsid w:val="000F55AC"/>
    <w:rsid w:val="00102AE4"/>
    <w:rsid w:val="001032FA"/>
    <w:rsid w:val="0010501F"/>
    <w:rsid w:val="001120B6"/>
    <w:rsid w:val="00114205"/>
    <w:rsid w:val="00114476"/>
    <w:rsid w:val="00114A55"/>
    <w:rsid w:val="00116142"/>
    <w:rsid w:val="001247BF"/>
    <w:rsid w:val="00126BA0"/>
    <w:rsid w:val="00132DF8"/>
    <w:rsid w:val="00133517"/>
    <w:rsid w:val="00133E16"/>
    <w:rsid w:val="00134AF7"/>
    <w:rsid w:val="00140DAA"/>
    <w:rsid w:val="00144B65"/>
    <w:rsid w:val="00145229"/>
    <w:rsid w:val="0015151E"/>
    <w:rsid w:val="00152982"/>
    <w:rsid w:val="00154007"/>
    <w:rsid w:val="001543D2"/>
    <w:rsid w:val="00156F1F"/>
    <w:rsid w:val="00157AB3"/>
    <w:rsid w:val="001605D8"/>
    <w:rsid w:val="00160BD1"/>
    <w:rsid w:val="00163717"/>
    <w:rsid w:val="00164818"/>
    <w:rsid w:val="0016705E"/>
    <w:rsid w:val="00167503"/>
    <w:rsid w:val="001742D7"/>
    <w:rsid w:val="00175D40"/>
    <w:rsid w:val="00182426"/>
    <w:rsid w:val="00183A94"/>
    <w:rsid w:val="0018754B"/>
    <w:rsid w:val="001877AE"/>
    <w:rsid w:val="00195CD5"/>
    <w:rsid w:val="00195FDA"/>
    <w:rsid w:val="001A233D"/>
    <w:rsid w:val="001A26F3"/>
    <w:rsid w:val="001A6A27"/>
    <w:rsid w:val="001B3B55"/>
    <w:rsid w:val="001B6C4C"/>
    <w:rsid w:val="001C2887"/>
    <w:rsid w:val="001C2B4C"/>
    <w:rsid w:val="001C7CCA"/>
    <w:rsid w:val="001D15F8"/>
    <w:rsid w:val="001D3BFB"/>
    <w:rsid w:val="001D6160"/>
    <w:rsid w:val="001E4ACA"/>
    <w:rsid w:val="001E5D31"/>
    <w:rsid w:val="001F044E"/>
    <w:rsid w:val="001F312E"/>
    <w:rsid w:val="001F33DC"/>
    <w:rsid w:val="001F3E58"/>
    <w:rsid w:val="001F4C86"/>
    <w:rsid w:val="001F58A6"/>
    <w:rsid w:val="001F6BDD"/>
    <w:rsid w:val="001F7E6A"/>
    <w:rsid w:val="00200058"/>
    <w:rsid w:val="00200407"/>
    <w:rsid w:val="00203000"/>
    <w:rsid w:val="0020388C"/>
    <w:rsid w:val="00205B64"/>
    <w:rsid w:val="00206A9B"/>
    <w:rsid w:val="00214F4B"/>
    <w:rsid w:val="00217C7D"/>
    <w:rsid w:val="00230EDA"/>
    <w:rsid w:val="00242257"/>
    <w:rsid w:val="00260312"/>
    <w:rsid w:val="00261A52"/>
    <w:rsid w:val="0026586D"/>
    <w:rsid w:val="002745D1"/>
    <w:rsid w:val="002775DA"/>
    <w:rsid w:val="00280775"/>
    <w:rsid w:val="00286437"/>
    <w:rsid w:val="00295FB3"/>
    <w:rsid w:val="002A1B84"/>
    <w:rsid w:val="002A50F9"/>
    <w:rsid w:val="002A6338"/>
    <w:rsid w:val="002A75C1"/>
    <w:rsid w:val="002B5D02"/>
    <w:rsid w:val="002C0657"/>
    <w:rsid w:val="002C1551"/>
    <w:rsid w:val="002C3C6A"/>
    <w:rsid w:val="002C7906"/>
    <w:rsid w:val="002D1011"/>
    <w:rsid w:val="002D3C0E"/>
    <w:rsid w:val="002D6D51"/>
    <w:rsid w:val="002E4944"/>
    <w:rsid w:val="002E5140"/>
    <w:rsid w:val="00303799"/>
    <w:rsid w:val="0030461F"/>
    <w:rsid w:val="00315E37"/>
    <w:rsid w:val="003256FF"/>
    <w:rsid w:val="003263CD"/>
    <w:rsid w:val="003362AA"/>
    <w:rsid w:val="00340180"/>
    <w:rsid w:val="00342A3B"/>
    <w:rsid w:val="00344905"/>
    <w:rsid w:val="003456C9"/>
    <w:rsid w:val="00351620"/>
    <w:rsid w:val="00351F88"/>
    <w:rsid w:val="003575A7"/>
    <w:rsid w:val="003634CC"/>
    <w:rsid w:val="00364F36"/>
    <w:rsid w:val="00365253"/>
    <w:rsid w:val="00382C8C"/>
    <w:rsid w:val="0038485D"/>
    <w:rsid w:val="00386C4E"/>
    <w:rsid w:val="00391A60"/>
    <w:rsid w:val="003941F4"/>
    <w:rsid w:val="00396500"/>
    <w:rsid w:val="003971EA"/>
    <w:rsid w:val="003A03FD"/>
    <w:rsid w:val="003A3AF5"/>
    <w:rsid w:val="003A5A34"/>
    <w:rsid w:val="003A6785"/>
    <w:rsid w:val="003A769E"/>
    <w:rsid w:val="003B10C7"/>
    <w:rsid w:val="003C13A5"/>
    <w:rsid w:val="003C25C8"/>
    <w:rsid w:val="003C4C8E"/>
    <w:rsid w:val="003E373F"/>
    <w:rsid w:val="003F19C8"/>
    <w:rsid w:val="003F31C6"/>
    <w:rsid w:val="00402DFA"/>
    <w:rsid w:val="00413622"/>
    <w:rsid w:val="004171F5"/>
    <w:rsid w:val="004243F4"/>
    <w:rsid w:val="00426105"/>
    <w:rsid w:val="0042778D"/>
    <w:rsid w:val="00431824"/>
    <w:rsid w:val="00431835"/>
    <w:rsid w:val="00433FC8"/>
    <w:rsid w:val="004356E3"/>
    <w:rsid w:val="00436C89"/>
    <w:rsid w:val="00443353"/>
    <w:rsid w:val="004433A9"/>
    <w:rsid w:val="004458A8"/>
    <w:rsid w:val="00445F35"/>
    <w:rsid w:val="0045366A"/>
    <w:rsid w:val="00460249"/>
    <w:rsid w:val="00464CE2"/>
    <w:rsid w:val="00467791"/>
    <w:rsid w:val="00470BE6"/>
    <w:rsid w:val="00472C7C"/>
    <w:rsid w:val="004735B4"/>
    <w:rsid w:val="00485230"/>
    <w:rsid w:val="004862DD"/>
    <w:rsid w:val="00492972"/>
    <w:rsid w:val="00497DB9"/>
    <w:rsid w:val="004A4316"/>
    <w:rsid w:val="004B441A"/>
    <w:rsid w:val="004D1924"/>
    <w:rsid w:val="004D263C"/>
    <w:rsid w:val="004D2817"/>
    <w:rsid w:val="004E1C35"/>
    <w:rsid w:val="004E3473"/>
    <w:rsid w:val="004E3565"/>
    <w:rsid w:val="004F0CE5"/>
    <w:rsid w:val="00501546"/>
    <w:rsid w:val="00503EAA"/>
    <w:rsid w:val="0050482C"/>
    <w:rsid w:val="005143A1"/>
    <w:rsid w:val="005213B9"/>
    <w:rsid w:val="00524223"/>
    <w:rsid w:val="00524EB3"/>
    <w:rsid w:val="005262FF"/>
    <w:rsid w:val="0053095A"/>
    <w:rsid w:val="005319FD"/>
    <w:rsid w:val="00534A35"/>
    <w:rsid w:val="00543A20"/>
    <w:rsid w:val="0054705D"/>
    <w:rsid w:val="00554D21"/>
    <w:rsid w:val="00555B5B"/>
    <w:rsid w:val="005665D7"/>
    <w:rsid w:val="0056690C"/>
    <w:rsid w:val="00567183"/>
    <w:rsid w:val="00570537"/>
    <w:rsid w:val="005710DC"/>
    <w:rsid w:val="00573227"/>
    <w:rsid w:val="00574EE2"/>
    <w:rsid w:val="00577D9C"/>
    <w:rsid w:val="0058548E"/>
    <w:rsid w:val="0059282A"/>
    <w:rsid w:val="00595293"/>
    <w:rsid w:val="00596FDA"/>
    <w:rsid w:val="005A5587"/>
    <w:rsid w:val="005B087A"/>
    <w:rsid w:val="005B4285"/>
    <w:rsid w:val="005B712A"/>
    <w:rsid w:val="005C0028"/>
    <w:rsid w:val="005C090A"/>
    <w:rsid w:val="005C62E8"/>
    <w:rsid w:val="005C6B72"/>
    <w:rsid w:val="005C77E9"/>
    <w:rsid w:val="005C7CEC"/>
    <w:rsid w:val="005D1D4C"/>
    <w:rsid w:val="005D2806"/>
    <w:rsid w:val="005D35C3"/>
    <w:rsid w:val="005D6767"/>
    <w:rsid w:val="005E0E6E"/>
    <w:rsid w:val="0060255D"/>
    <w:rsid w:val="006119A8"/>
    <w:rsid w:val="0061262C"/>
    <w:rsid w:val="00613FAA"/>
    <w:rsid w:val="0062028B"/>
    <w:rsid w:val="00622AC7"/>
    <w:rsid w:val="006242E9"/>
    <w:rsid w:val="00625174"/>
    <w:rsid w:val="0063315A"/>
    <w:rsid w:val="00653C98"/>
    <w:rsid w:val="00657A9C"/>
    <w:rsid w:val="006631C2"/>
    <w:rsid w:val="00663EA2"/>
    <w:rsid w:val="00665513"/>
    <w:rsid w:val="0067054D"/>
    <w:rsid w:val="00671F13"/>
    <w:rsid w:val="00672FD2"/>
    <w:rsid w:val="006739A2"/>
    <w:rsid w:val="00673DC4"/>
    <w:rsid w:val="0067562D"/>
    <w:rsid w:val="0068213B"/>
    <w:rsid w:val="00684A93"/>
    <w:rsid w:val="006854BD"/>
    <w:rsid w:val="0068568A"/>
    <w:rsid w:val="00692953"/>
    <w:rsid w:val="006965DC"/>
    <w:rsid w:val="006A4D7B"/>
    <w:rsid w:val="006B1061"/>
    <w:rsid w:val="006B1C07"/>
    <w:rsid w:val="006B3D4F"/>
    <w:rsid w:val="006B4C05"/>
    <w:rsid w:val="006B6009"/>
    <w:rsid w:val="006B74DB"/>
    <w:rsid w:val="006C2161"/>
    <w:rsid w:val="006D42B4"/>
    <w:rsid w:val="006D62CF"/>
    <w:rsid w:val="006E30A7"/>
    <w:rsid w:val="006F4D99"/>
    <w:rsid w:val="00702488"/>
    <w:rsid w:val="00702DCB"/>
    <w:rsid w:val="00703E24"/>
    <w:rsid w:val="007162AD"/>
    <w:rsid w:val="00717301"/>
    <w:rsid w:val="00724614"/>
    <w:rsid w:val="00727F3D"/>
    <w:rsid w:val="00732ACC"/>
    <w:rsid w:val="00745B79"/>
    <w:rsid w:val="00746ABF"/>
    <w:rsid w:val="00747FD0"/>
    <w:rsid w:val="00752821"/>
    <w:rsid w:val="007555DB"/>
    <w:rsid w:val="00760414"/>
    <w:rsid w:val="0077162C"/>
    <w:rsid w:val="007778A7"/>
    <w:rsid w:val="00782B4C"/>
    <w:rsid w:val="00784EDC"/>
    <w:rsid w:val="0078698C"/>
    <w:rsid w:val="007A2E09"/>
    <w:rsid w:val="007A7622"/>
    <w:rsid w:val="007B4B20"/>
    <w:rsid w:val="007C0187"/>
    <w:rsid w:val="007C2B00"/>
    <w:rsid w:val="007C30CF"/>
    <w:rsid w:val="007C5DF0"/>
    <w:rsid w:val="007D0252"/>
    <w:rsid w:val="007D19D2"/>
    <w:rsid w:val="007D4EF0"/>
    <w:rsid w:val="007D6914"/>
    <w:rsid w:val="007E0DB7"/>
    <w:rsid w:val="007E1A74"/>
    <w:rsid w:val="007E37E9"/>
    <w:rsid w:val="007E5B51"/>
    <w:rsid w:val="007F1477"/>
    <w:rsid w:val="007F14FD"/>
    <w:rsid w:val="007F44DC"/>
    <w:rsid w:val="008036BE"/>
    <w:rsid w:val="00805660"/>
    <w:rsid w:val="008134D4"/>
    <w:rsid w:val="0081756A"/>
    <w:rsid w:val="00817F58"/>
    <w:rsid w:val="00822C09"/>
    <w:rsid w:val="00825A28"/>
    <w:rsid w:val="0082647C"/>
    <w:rsid w:val="00826C45"/>
    <w:rsid w:val="008324C2"/>
    <w:rsid w:val="0083558C"/>
    <w:rsid w:val="00836BA0"/>
    <w:rsid w:val="00837033"/>
    <w:rsid w:val="00841A6A"/>
    <w:rsid w:val="008428FB"/>
    <w:rsid w:val="00850803"/>
    <w:rsid w:val="00850FEE"/>
    <w:rsid w:val="008518F1"/>
    <w:rsid w:val="00861BE0"/>
    <w:rsid w:val="00864DBD"/>
    <w:rsid w:val="00865B3F"/>
    <w:rsid w:val="008709B5"/>
    <w:rsid w:val="00872932"/>
    <w:rsid w:val="00873C78"/>
    <w:rsid w:val="008743D4"/>
    <w:rsid w:val="00877048"/>
    <w:rsid w:val="008775F2"/>
    <w:rsid w:val="00877ECB"/>
    <w:rsid w:val="00877FBC"/>
    <w:rsid w:val="00880983"/>
    <w:rsid w:val="00880D1C"/>
    <w:rsid w:val="00883C12"/>
    <w:rsid w:val="00886EB6"/>
    <w:rsid w:val="00892A30"/>
    <w:rsid w:val="00893B85"/>
    <w:rsid w:val="008A05AD"/>
    <w:rsid w:val="008A1AB4"/>
    <w:rsid w:val="008A3F7C"/>
    <w:rsid w:val="008A76C6"/>
    <w:rsid w:val="008B48D3"/>
    <w:rsid w:val="008B51DA"/>
    <w:rsid w:val="008B5C9D"/>
    <w:rsid w:val="008B6D15"/>
    <w:rsid w:val="008D35E6"/>
    <w:rsid w:val="008E02E2"/>
    <w:rsid w:val="008F69DF"/>
    <w:rsid w:val="00902234"/>
    <w:rsid w:val="00902B9D"/>
    <w:rsid w:val="00905F03"/>
    <w:rsid w:val="00907D5C"/>
    <w:rsid w:val="00913B1F"/>
    <w:rsid w:val="009148FA"/>
    <w:rsid w:val="00914CDF"/>
    <w:rsid w:val="00917D7C"/>
    <w:rsid w:val="0092579C"/>
    <w:rsid w:val="00925F6E"/>
    <w:rsid w:val="009335E2"/>
    <w:rsid w:val="00933DAB"/>
    <w:rsid w:val="00933FB5"/>
    <w:rsid w:val="00934D8B"/>
    <w:rsid w:val="00943D79"/>
    <w:rsid w:val="00952950"/>
    <w:rsid w:val="009631E0"/>
    <w:rsid w:val="00967A3B"/>
    <w:rsid w:val="0097075E"/>
    <w:rsid w:val="0097520C"/>
    <w:rsid w:val="00975E65"/>
    <w:rsid w:val="00976E90"/>
    <w:rsid w:val="009815DA"/>
    <w:rsid w:val="00983ED2"/>
    <w:rsid w:val="00994F37"/>
    <w:rsid w:val="00996AB0"/>
    <w:rsid w:val="009A2AC7"/>
    <w:rsid w:val="009A6A17"/>
    <w:rsid w:val="009C23DA"/>
    <w:rsid w:val="009C3CA2"/>
    <w:rsid w:val="009C414D"/>
    <w:rsid w:val="009C6F50"/>
    <w:rsid w:val="009D0727"/>
    <w:rsid w:val="009D17C1"/>
    <w:rsid w:val="009D22D2"/>
    <w:rsid w:val="009D244F"/>
    <w:rsid w:val="009D29C1"/>
    <w:rsid w:val="009D6F6C"/>
    <w:rsid w:val="009D7426"/>
    <w:rsid w:val="009E02C7"/>
    <w:rsid w:val="009E05A6"/>
    <w:rsid w:val="009E22CC"/>
    <w:rsid w:val="009E3E13"/>
    <w:rsid w:val="009E5F76"/>
    <w:rsid w:val="009E7D38"/>
    <w:rsid w:val="009F1A4F"/>
    <w:rsid w:val="00A01B09"/>
    <w:rsid w:val="00A12F62"/>
    <w:rsid w:val="00A15930"/>
    <w:rsid w:val="00A20076"/>
    <w:rsid w:val="00A22C7E"/>
    <w:rsid w:val="00A24A8A"/>
    <w:rsid w:val="00A276FD"/>
    <w:rsid w:val="00A32D72"/>
    <w:rsid w:val="00A3414C"/>
    <w:rsid w:val="00A40119"/>
    <w:rsid w:val="00A420E4"/>
    <w:rsid w:val="00A47ECE"/>
    <w:rsid w:val="00A51842"/>
    <w:rsid w:val="00A56707"/>
    <w:rsid w:val="00A62CDA"/>
    <w:rsid w:val="00A70CB6"/>
    <w:rsid w:val="00A71D1C"/>
    <w:rsid w:val="00A75AC5"/>
    <w:rsid w:val="00A76F72"/>
    <w:rsid w:val="00A856A0"/>
    <w:rsid w:val="00A85A20"/>
    <w:rsid w:val="00A9378F"/>
    <w:rsid w:val="00A95949"/>
    <w:rsid w:val="00A95EF5"/>
    <w:rsid w:val="00A96D57"/>
    <w:rsid w:val="00A96DE1"/>
    <w:rsid w:val="00A971F2"/>
    <w:rsid w:val="00AA2460"/>
    <w:rsid w:val="00AA7AE5"/>
    <w:rsid w:val="00AB0C1A"/>
    <w:rsid w:val="00AB0FFD"/>
    <w:rsid w:val="00AB1CF8"/>
    <w:rsid w:val="00AB5D22"/>
    <w:rsid w:val="00AB6090"/>
    <w:rsid w:val="00AC09CB"/>
    <w:rsid w:val="00AC13D0"/>
    <w:rsid w:val="00AC25E3"/>
    <w:rsid w:val="00AC3C85"/>
    <w:rsid w:val="00AE1268"/>
    <w:rsid w:val="00AE6043"/>
    <w:rsid w:val="00AF014C"/>
    <w:rsid w:val="00AF1EAB"/>
    <w:rsid w:val="00B00066"/>
    <w:rsid w:val="00B01072"/>
    <w:rsid w:val="00B122A5"/>
    <w:rsid w:val="00B169E7"/>
    <w:rsid w:val="00B17992"/>
    <w:rsid w:val="00B30D9E"/>
    <w:rsid w:val="00B34BB4"/>
    <w:rsid w:val="00B36C25"/>
    <w:rsid w:val="00B37824"/>
    <w:rsid w:val="00B51B5E"/>
    <w:rsid w:val="00B5688A"/>
    <w:rsid w:val="00B64A99"/>
    <w:rsid w:val="00B6558E"/>
    <w:rsid w:val="00B65B7E"/>
    <w:rsid w:val="00B76750"/>
    <w:rsid w:val="00B769CA"/>
    <w:rsid w:val="00B76D85"/>
    <w:rsid w:val="00B76DD9"/>
    <w:rsid w:val="00B927B1"/>
    <w:rsid w:val="00B97D78"/>
    <w:rsid w:val="00BB339C"/>
    <w:rsid w:val="00BB36CD"/>
    <w:rsid w:val="00BB3BD8"/>
    <w:rsid w:val="00BB6FE7"/>
    <w:rsid w:val="00BC01E5"/>
    <w:rsid w:val="00BC0D97"/>
    <w:rsid w:val="00BC22EB"/>
    <w:rsid w:val="00BD002E"/>
    <w:rsid w:val="00BD0CE1"/>
    <w:rsid w:val="00BE459D"/>
    <w:rsid w:val="00BF0828"/>
    <w:rsid w:val="00BF1615"/>
    <w:rsid w:val="00BF2A80"/>
    <w:rsid w:val="00BF3655"/>
    <w:rsid w:val="00C068A9"/>
    <w:rsid w:val="00C16522"/>
    <w:rsid w:val="00C16A1B"/>
    <w:rsid w:val="00C2184C"/>
    <w:rsid w:val="00C24771"/>
    <w:rsid w:val="00C265BF"/>
    <w:rsid w:val="00C26F0D"/>
    <w:rsid w:val="00C278D8"/>
    <w:rsid w:val="00C3024A"/>
    <w:rsid w:val="00C42A22"/>
    <w:rsid w:val="00C44235"/>
    <w:rsid w:val="00C468BF"/>
    <w:rsid w:val="00C474E1"/>
    <w:rsid w:val="00C55B89"/>
    <w:rsid w:val="00C56029"/>
    <w:rsid w:val="00C56B32"/>
    <w:rsid w:val="00C57C7A"/>
    <w:rsid w:val="00C647FD"/>
    <w:rsid w:val="00C736D1"/>
    <w:rsid w:val="00C77048"/>
    <w:rsid w:val="00C84614"/>
    <w:rsid w:val="00C92010"/>
    <w:rsid w:val="00C9470E"/>
    <w:rsid w:val="00CA0912"/>
    <w:rsid w:val="00CA1CB9"/>
    <w:rsid w:val="00CB0BD3"/>
    <w:rsid w:val="00CB1FB7"/>
    <w:rsid w:val="00CC2808"/>
    <w:rsid w:val="00CC334D"/>
    <w:rsid w:val="00CC3C39"/>
    <w:rsid w:val="00CD124E"/>
    <w:rsid w:val="00CD3BD8"/>
    <w:rsid w:val="00CE328C"/>
    <w:rsid w:val="00CE7378"/>
    <w:rsid w:val="00CE786D"/>
    <w:rsid w:val="00CF0076"/>
    <w:rsid w:val="00CF2831"/>
    <w:rsid w:val="00CF360F"/>
    <w:rsid w:val="00D054CE"/>
    <w:rsid w:val="00D06BB6"/>
    <w:rsid w:val="00D07511"/>
    <w:rsid w:val="00D07835"/>
    <w:rsid w:val="00D1685D"/>
    <w:rsid w:val="00D221DA"/>
    <w:rsid w:val="00D26102"/>
    <w:rsid w:val="00D3628D"/>
    <w:rsid w:val="00D37F8B"/>
    <w:rsid w:val="00D43C7E"/>
    <w:rsid w:val="00D4512C"/>
    <w:rsid w:val="00D473F9"/>
    <w:rsid w:val="00D50BE0"/>
    <w:rsid w:val="00D5108A"/>
    <w:rsid w:val="00D5208B"/>
    <w:rsid w:val="00D57075"/>
    <w:rsid w:val="00D62BC5"/>
    <w:rsid w:val="00D66287"/>
    <w:rsid w:val="00D7494A"/>
    <w:rsid w:val="00D74A53"/>
    <w:rsid w:val="00D76D36"/>
    <w:rsid w:val="00D808B7"/>
    <w:rsid w:val="00D8192B"/>
    <w:rsid w:val="00D82C4B"/>
    <w:rsid w:val="00D836A6"/>
    <w:rsid w:val="00DA04B5"/>
    <w:rsid w:val="00DA0EBC"/>
    <w:rsid w:val="00DA22F6"/>
    <w:rsid w:val="00DB1FB1"/>
    <w:rsid w:val="00DC2312"/>
    <w:rsid w:val="00DE2CFA"/>
    <w:rsid w:val="00DF02C9"/>
    <w:rsid w:val="00DF3ACF"/>
    <w:rsid w:val="00E003B6"/>
    <w:rsid w:val="00E022AB"/>
    <w:rsid w:val="00E07E5B"/>
    <w:rsid w:val="00E17F34"/>
    <w:rsid w:val="00E20617"/>
    <w:rsid w:val="00E30449"/>
    <w:rsid w:val="00E356E8"/>
    <w:rsid w:val="00E35FEB"/>
    <w:rsid w:val="00E36560"/>
    <w:rsid w:val="00E41EC7"/>
    <w:rsid w:val="00E436F9"/>
    <w:rsid w:val="00E51098"/>
    <w:rsid w:val="00E7324C"/>
    <w:rsid w:val="00E7417C"/>
    <w:rsid w:val="00E7425F"/>
    <w:rsid w:val="00E74616"/>
    <w:rsid w:val="00E810EE"/>
    <w:rsid w:val="00E85C9E"/>
    <w:rsid w:val="00E942D1"/>
    <w:rsid w:val="00E95DA7"/>
    <w:rsid w:val="00EA1267"/>
    <w:rsid w:val="00EA6071"/>
    <w:rsid w:val="00EA7DF9"/>
    <w:rsid w:val="00EB4B19"/>
    <w:rsid w:val="00EB68A7"/>
    <w:rsid w:val="00EB6937"/>
    <w:rsid w:val="00EC01D3"/>
    <w:rsid w:val="00EC219B"/>
    <w:rsid w:val="00EC21F4"/>
    <w:rsid w:val="00EC5356"/>
    <w:rsid w:val="00EC5D7B"/>
    <w:rsid w:val="00ED0E5F"/>
    <w:rsid w:val="00ED3FBB"/>
    <w:rsid w:val="00ED6E8C"/>
    <w:rsid w:val="00ED7124"/>
    <w:rsid w:val="00EE4A91"/>
    <w:rsid w:val="00EF36F5"/>
    <w:rsid w:val="00F02C7A"/>
    <w:rsid w:val="00F10BAD"/>
    <w:rsid w:val="00F21CF5"/>
    <w:rsid w:val="00F22B34"/>
    <w:rsid w:val="00F23641"/>
    <w:rsid w:val="00F27523"/>
    <w:rsid w:val="00F308B4"/>
    <w:rsid w:val="00F353B2"/>
    <w:rsid w:val="00F428E7"/>
    <w:rsid w:val="00F4387F"/>
    <w:rsid w:val="00F45C12"/>
    <w:rsid w:val="00F50BE8"/>
    <w:rsid w:val="00F514DB"/>
    <w:rsid w:val="00F53A52"/>
    <w:rsid w:val="00F540E0"/>
    <w:rsid w:val="00F558AD"/>
    <w:rsid w:val="00F56A8F"/>
    <w:rsid w:val="00F6240C"/>
    <w:rsid w:val="00F63B36"/>
    <w:rsid w:val="00F72061"/>
    <w:rsid w:val="00F80BA5"/>
    <w:rsid w:val="00F81E82"/>
    <w:rsid w:val="00F8423D"/>
    <w:rsid w:val="00F96AB8"/>
    <w:rsid w:val="00FA2FD5"/>
    <w:rsid w:val="00FA6CBF"/>
    <w:rsid w:val="00FB4C6D"/>
    <w:rsid w:val="00FC5E63"/>
    <w:rsid w:val="00FD16FF"/>
    <w:rsid w:val="00FD640C"/>
    <w:rsid w:val="00FE01F0"/>
    <w:rsid w:val="00FF2B5B"/>
    <w:rsid w:val="00FF6112"/>
    <w:rsid w:val="00FF62DE"/>
    <w:rsid w:val="00FF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5511B"/>
  <w15:chartTrackingRefBased/>
  <w15:docId w15:val="{C953DBCC-39B5-4F43-99C5-DB0AB904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DB9"/>
    <w:pPr>
      <w:widowControl w:val="0"/>
    </w:pPr>
    <w:rPr>
      <w:rFonts w:ascii="CG Times" w:hAnsi="CG Times"/>
      <w:snapToGrid w:val="0"/>
      <w:sz w:val="24"/>
      <w:lang w:val="en-AU"/>
    </w:rPr>
  </w:style>
  <w:style w:type="paragraph" w:styleId="Heading1">
    <w:name w:val="heading 1"/>
    <w:basedOn w:val="Normal"/>
    <w:next w:val="Normal"/>
    <w:qFormat/>
    <w:pPr>
      <w:keepNext/>
      <w:tabs>
        <w:tab w:val="left" w:pos="-720"/>
      </w:tabs>
      <w:suppressAutoHyphens/>
      <w:jc w:val="center"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suppressAutoHyphens/>
      <w:outlineLvl w:val="1"/>
    </w:pPr>
    <w:rPr>
      <w:b/>
      <w:sz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Univers" w:hAnsi="Univers"/>
      <w:b/>
      <w:lang w:val="en-US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Univers" w:hAnsi="Univers"/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rFonts w:ascii="Univers" w:hAnsi="Univers"/>
      <w:b/>
      <w:bCs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Matura MT Script Capitals" w:hAnsi="Matura MT Script Capitals"/>
      <w:i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character" w:customStyle="1" w:styleId="Document8">
    <w:name w:val="Document 8"/>
    <w:basedOn w:val="DefaultParagraphFont"/>
  </w:style>
  <w:style w:type="character" w:customStyle="1" w:styleId="Document4">
    <w:name w:val="Document 4"/>
    <w:rPr>
      <w:b/>
      <w:i/>
      <w:sz w:val="24"/>
    </w:rPr>
  </w:style>
  <w:style w:type="character" w:customStyle="1" w:styleId="Document6">
    <w:name w:val="Document 6"/>
    <w:basedOn w:val="DefaultParagraphFont"/>
  </w:style>
  <w:style w:type="character" w:customStyle="1" w:styleId="Document5">
    <w:name w:val="Document 5"/>
    <w:basedOn w:val="DefaultParagraphFont"/>
  </w:style>
  <w:style w:type="character" w:customStyle="1" w:styleId="Document2">
    <w:name w:val="Document 2"/>
    <w:rPr>
      <w:rFonts w:ascii="CG Times" w:hAnsi="CG Times"/>
      <w:noProof w:val="0"/>
      <w:sz w:val="24"/>
      <w:lang w:val="en-US"/>
    </w:rPr>
  </w:style>
  <w:style w:type="character" w:customStyle="1" w:styleId="Document7">
    <w:name w:val="Document 7"/>
    <w:basedOn w:val="DefaultParagraphFont"/>
  </w:style>
  <w:style w:type="character" w:customStyle="1" w:styleId="Bibliogrphy">
    <w:name w:val="Bibliogrphy"/>
    <w:basedOn w:val="DefaultParagraphFont"/>
  </w:style>
  <w:style w:type="character" w:customStyle="1" w:styleId="RightPar1">
    <w:name w:val="Right Par 1"/>
    <w:basedOn w:val="DefaultParagraphFont"/>
  </w:style>
  <w:style w:type="character" w:customStyle="1" w:styleId="RightPar2">
    <w:name w:val="Right Par 2"/>
    <w:basedOn w:val="DefaultParagraphFont"/>
  </w:style>
  <w:style w:type="character" w:customStyle="1" w:styleId="Document3">
    <w:name w:val="Document 3"/>
    <w:rPr>
      <w:rFonts w:ascii="CG Times" w:hAnsi="CG Times"/>
      <w:noProof w:val="0"/>
      <w:sz w:val="24"/>
      <w:lang w:val="en-US"/>
    </w:rPr>
  </w:style>
  <w:style w:type="character" w:customStyle="1" w:styleId="RightPar3">
    <w:name w:val="Right Par 3"/>
    <w:basedOn w:val="DefaultParagraphFont"/>
  </w:style>
  <w:style w:type="character" w:customStyle="1" w:styleId="RightPar4">
    <w:name w:val="Right Par 4"/>
    <w:basedOn w:val="DefaultParagraphFont"/>
  </w:style>
  <w:style w:type="character" w:customStyle="1" w:styleId="RightPar5">
    <w:name w:val="Right Par 5"/>
    <w:basedOn w:val="DefaultParagraphFont"/>
  </w:style>
  <w:style w:type="character" w:customStyle="1" w:styleId="RightPar6">
    <w:name w:val="Right Par 6"/>
    <w:basedOn w:val="DefaultParagraphFont"/>
  </w:style>
  <w:style w:type="character" w:customStyle="1" w:styleId="RightPar7">
    <w:name w:val="Right Par 7"/>
    <w:basedOn w:val="DefaultParagraphFont"/>
  </w:style>
  <w:style w:type="character" w:customStyle="1" w:styleId="RightPar8">
    <w:name w:val="Right Par 8"/>
    <w:basedOn w:val="DefaultParagraphFont"/>
  </w:style>
  <w:style w:type="paragraph" w:customStyle="1" w:styleId="Document1">
    <w:name w:val="Document 1"/>
    <w:pPr>
      <w:keepNext/>
      <w:keepLines/>
      <w:widowControl w:val="0"/>
      <w:tabs>
        <w:tab w:val="left" w:pos="-720"/>
      </w:tabs>
      <w:suppressAutoHyphens/>
    </w:pPr>
    <w:rPr>
      <w:rFonts w:ascii="CG Times" w:hAnsi="CG Times"/>
      <w:snapToGrid w:val="0"/>
      <w:sz w:val="24"/>
    </w:rPr>
  </w:style>
  <w:style w:type="character" w:customStyle="1" w:styleId="TechInit">
    <w:name w:val="Tech Init"/>
    <w:rPr>
      <w:rFonts w:ascii="CG Times" w:hAnsi="CG Times"/>
      <w:noProof w:val="0"/>
      <w:sz w:val="24"/>
      <w:lang w:val="en-US"/>
    </w:rPr>
  </w:style>
  <w:style w:type="character" w:customStyle="1" w:styleId="Technical5">
    <w:name w:val="Technical 5"/>
    <w:basedOn w:val="DefaultParagraphFont"/>
  </w:style>
  <w:style w:type="character" w:customStyle="1" w:styleId="Technical6">
    <w:name w:val="Technical 6"/>
    <w:basedOn w:val="DefaultParagraphFont"/>
  </w:style>
  <w:style w:type="character" w:customStyle="1" w:styleId="Technical2">
    <w:name w:val="Technical 2"/>
    <w:rPr>
      <w:rFonts w:ascii="CG Times" w:hAnsi="CG Times"/>
      <w:noProof w:val="0"/>
      <w:sz w:val="24"/>
      <w:lang w:val="en-US"/>
    </w:rPr>
  </w:style>
  <w:style w:type="character" w:customStyle="1" w:styleId="Technical3">
    <w:name w:val="Technical 3"/>
    <w:rPr>
      <w:rFonts w:ascii="CG Times" w:hAnsi="CG Times"/>
      <w:noProof w:val="0"/>
      <w:sz w:val="24"/>
      <w:lang w:val="en-US"/>
    </w:rPr>
  </w:style>
  <w:style w:type="character" w:customStyle="1" w:styleId="Technical4">
    <w:name w:val="Technical 4"/>
    <w:basedOn w:val="DefaultParagraphFont"/>
  </w:style>
  <w:style w:type="character" w:customStyle="1" w:styleId="Technical1">
    <w:name w:val="Technical 1"/>
    <w:rPr>
      <w:rFonts w:ascii="CG Times" w:hAnsi="CG Times"/>
      <w:noProof w:val="0"/>
      <w:sz w:val="24"/>
      <w:lang w:val="en-US"/>
    </w:rPr>
  </w:style>
  <w:style w:type="character" w:customStyle="1" w:styleId="Technical7">
    <w:name w:val="Technical 7"/>
    <w:basedOn w:val="DefaultParagraphFont"/>
  </w:style>
  <w:style w:type="character" w:customStyle="1" w:styleId="Technical8">
    <w:name w:val="Technical 8"/>
    <w:basedOn w:val="DefaultParagraphFont"/>
  </w:style>
  <w:style w:type="character" w:customStyle="1" w:styleId="DocInit">
    <w:name w:val="Doc Init"/>
    <w:basedOn w:val="DefaultParagraphFont"/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  <w:rPr>
      <w:lang w:val="en-US"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  <w:rPr>
      <w:lang w:val="en-US"/>
    </w:r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  <w:rPr>
      <w:lang w:val="en-US"/>
    </w:r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  <w:rPr>
      <w:lang w:val="en-US"/>
    </w:r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  <w:rPr>
      <w:lang w:val="en-US"/>
    </w:r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  <w:rPr>
      <w:lang w:val="en-US"/>
    </w:r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  <w:rPr>
      <w:lang w:val="en-US"/>
    </w:r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  <w:rPr>
      <w:lang w:val="en-US"/>
    </w:r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pPr>
      <w:widowControl/>
      <w:tabs>
        <w:tab w:val="left" w:pos="9072"/>
      </w:tabs>
      <w:ind w:right="566"/>
    </w:pPr>
    <w:rPr>
      <w:rFonts w:ascii="Univers" w:hAnsi="Univers"/>
      <w:snapToGrid/>
    </w:rPr>
  </w:style>
  <w:style w:type="paragraph" w:styleId="BodyText2">
    <w:name w:val="Body Text 2"/>
    <w:basedOn w:val="Normal"/>
    <w:semiHidden/>
    <w:pPr>
      <w:widowControl/>
      <w:suppressAutoHyphens/>
      <w:ind w:right="282"/>
      <w:jc w:val="both"/>
    </w:pPr>
    <w:rPr>
      <w:rFonts w:ascii="Univers" w:hAnsi="Univers"/>
      <w:snapToGrid/>
      <w:spacing w:val="-3"/>
    </w:rPr>
  </w:style>
  <w:style w:type="paragraph" w:styleId="BodyText3">
    <w:name w:val="Body Text 3"/>
    <w:basedOn w:val="Normal"/>
    <w:semiHidden/>
    <w:rPr>
      <w:rFonts w:ascii="Univers" w:hAnsi="Univer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A4F"/>
    <w:rPr>
      <w:rFonts w:ascii="Segoe UI" w:hAnsi="Segoe UI"/>
      <w:sz w:val="18"/>
      <w:szCs w:val="18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9F1A4F"/>
    <w:rPr>
      <w:rFonts w:ascii="Segoe UI" w:hAnsi="Segoe UI" w:cs="Segoe UI"/>
      <w:snapToGrid w:val="0"/>
      <w:sz w:val="18"/>
      <w:szCs w:val="18"/>
      <w:lang w:eastAsia="en-US"/>
    </w:rPr>
  </w:style>
  <w:style w:type="paragraph" w:customStyle="1" w:styleId="Default">
    <w:name w:val="Default"/>
    <w:rsid w:val="009631E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Small%20Quo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415AEB564D25469BCB23A3245FEB57" ma:contentTypeVersion="13" ma:contentTypeDescription="Create a new document." ma:contentTypeScope="" ma:versionID="bdac2f59f4737a14ab0bbc7fa9ea7a23">
  <xsd:schema xmlns:xsd="http://www.w3.org/2001/XMLSchema" xmlns:xs="http://www.w3.org/2001/XMLSchema" xmlns:p="http://schemas.microsoft.com/office/2006/metadata/properties" xmlns:ns2="98526936-f77e-49c8-adcf-636bf1db471d" xmlns:ns3="e9608bb6-6640-4051-b95e-8f78ffdbbd5b" targetNamespace="http://schemas.microsoft.com/office/2006/metadata/properties" ma:root="true" ma:fieldsID="c63d9bcbe333b84218e127d22252b365" ns2:_="" ns3:_="">
    <xsd:import namespace="98526936-f77e-49c8-adcf-636bf1db471d"/>
    <xsd:import namespace="e9608bb6-6640-4051-b95e-8f78ffdbbd5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26936-f77e-49c8-adcf-636bf1db471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bf175b9-fcfd-45cc-a934-72cb686ad4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608bb6-6640-4051-b95e-8f78ffdbbd5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40cfbab-4d8d-4471-bcaa-36c09b971940}" ma:internalName="TaxCatchAll" ma:showField="CatchAllData" ma:web="e9608bb6-6640-4051-b95e-8f78ffdbbd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608bb6-6640-4051-b95e-8f78ffdbbd5b"/>
    <lcf76f155ced4ddcb4097134ff3c332f xmlns="98526936-f77e-49c8-adcf-636bf1db471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C492202-4274-4DBB-9A3D-9315BF75BC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F87D2A-1A3A-4994-B8F3-7DB164D543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526936-f77e-49c8-adcf-636bf1db471d"/>
    <ds:schemaRef ds:uri="e9608bb6-6640-4051-b95e-8f78ffdbbd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5C3FC1-F732-446A-968B-CEDF3C83247D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7E0463DB-CA0D-4669-86B2-F109B8C3B362}">
  <ds:schemaRefs>
    <ds:schemaRef ds:uri="http://schemas.microsoft.com/office/2006/metadata/properties"/>
    <ds:schemaRef ds:uri="http://schemas.microsoft.com/office/infopath/2007/PartnerControls"/>
    <ds:schemaRef ds:uri="e9608bb6-6640-4051-b95e-8f78ffdbbd5b"/>
    <ds:schemaRef ds:uri="98526936-f77e-49c8-adcf-636bf1db47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 Quote.dot</Template>
  <TotalTime>73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Fax Cover Sheet [fax]</vt:lpstr>
    </vt:vector>
  </TitlesOfParts>
  <Company>Chadwick Electrical Industries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Fax Cover Sheet [fax]</dc:title>
  <dc:subject/>
  <dc:creator>Adrian Northam</dc:creator>
  <cp:keywords/>
  <cp:lastModifiedBy>Chadwick 1</cp:lastModifiedBy>
  <cp:revision>12</cp:revision>
  <cp:lastPrinted>2024-05-17T00:59:00Z</cp:lastPrinted>
  <dcterms:created xsi:type="dcterms:W3CDTF">2025-11-26T10:25:00Z</dcterms:created>
  <dcterms:modified xsi:type="dcterms:W3CDTF">2025-11-27T07:07:00Z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Victor Sarria</vt:lpwstr>
  </property>
  <property fmtid="{D5CDD505-2E9C-101B-9397-08002B2CF9AE}" pid="3" name="Order">
    <vt:lpwstr>17800.0000000000</vt:lpwstr>
  </property>
  <property fmtid="{D5CDD505-2E9C-101B-9397-08002B2CF9AE}" pid="4" name="display_urn:schemas-microsoft-com:office:office#Author">
    <vt:lpwstr>Victor Sarria</vt:lpwstr>
  </property>
</Properties>
</file>