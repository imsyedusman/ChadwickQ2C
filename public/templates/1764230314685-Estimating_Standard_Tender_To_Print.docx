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6" w:type="dxa"/>
        <w:tblLayout w:type="fixed"/>
        <w:tblCellMar>
          <w:left w:w="258" w:type="dxa"/>
          <w:right w:w="258" w:type="dxa"/>
        </w:tblCellMar>
        <w:tblLook w:val="0000" w:firstRow="0" w:lastRow="0" w:firstColumn="0" w:lastColumn="0" w:noHBand="0" w:noVBand="0"/>
      </w:tblPr>
      <w:tblGrid>
        <w:gridCol w:w="1843"/>
        <w:gridCol w:w="1276"/>
        <w:gridCol w:w="2126"/>
        <w:gridCol w:w="1843"/>
        <w:gridCol w:w="2410"/>
      </w:tblGrid>
      <w:tr w:rsidR="004458A8" w:rsidRPr="00AC13D0" w14:paraId="00BCE25F" w14:textId="77777777">
        <w:trPr>
          <w:cantSplit/>
        </w:trPr>
        <w:tc>
          <w:tcPr>
            <w:tcW w:w="1843" w:type="dxa"/>
            <w:vAlign w:val="center"/>
          </w:tcPr>
          <w:p w14:paraId="53A632BD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fldChar w:fldCharType="begin"/>
            </w:r>
            <w:r w:rsidRPr="00AC13D0">
              <w:rPr>
                <w:rFonts w:ascii="Arial" w:hAnsi="Arial" w:cs="Arial"/>
                <w:spacing w:val="-3"/>
                <w:sz w:val="20"/>
              </w:rPr>
              <w:instrText xml:space="preserve">PRIVATE </w:instrText>
            </w:r>
            <w:r w:rsidRPr="00AC13D0">
              <w:rPr>
                <w:rFonts w:ascii="Arial" w:hAnsi="Arial" w:cs="Arial"/>
                <w:spacing w:val="-3"/>
                <w:sz w:val="20"/>
              </w:rPr>
              <w:fldChar w:fldCharType="end"/>
            </w:r>
            <w:r w:rsidRPr="00AC13D0">
              <w:rPr>
                <w:rFonts w:ascii="Arial" w:hAnsi="Arial" w:cs="Arial"/>
                <w:spacing w:val="-3"/>
                <w:sz w:val="20"/>
              </w:rPr>
              <w:t>To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29F552E7" w14:textId="569FD0C9" w:rsidR="004458A8" w:rsidRPr="00E74616" w:rsidRDefault="00114476" w:rsidP="007E5B51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pacing w:val="-3"/>
                <w:sz w:val="20"/>
              </w:rPr>
              <w:t>{{clientName}}</w:t>
            </w:r>
          </w:p>
        </w:tc>
        <w:tc>
          <w:tcPr>
            <w:tcW w:w="1843" w:type="dxa"/>
            <w:vAlign w:val="center"/>
          </w:tcPr>
          <w:p w14:paraId="437A4461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From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449E1C9F" w14:textId="77777777" w:rsidR="004458A8" w:rsidRPr="00AC13D0" w:rsidRDefault="007E5B51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pacing w:val="-3"/>
                <w:sz w:val="20"/>
              </w:rPr>
              <w:t>Victor Sarria</w:t>
            </w:r>
          </w:p>
        </w:tc>
      </w:tr>
      <w:tr w:rsidR="004458A8" w:rsidRPr="00AC13D0" w14:paraId="3B7C5DFA" w14:textId="77777777">
        <w:trPr>
          <w:cantSplit/>
        </w:trPr>
        <w:tc>
          <w:tcPr>
            <w:tcW w:w="1843" w:type="dxa"/>
            <w:vAlign w:val="center"/>
          </w:tcPr>
          <w:p w14:paraId="69450B7C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Company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18D67E00" w14:textId="35E13BBF" w:rsidR="004458A8" w:rsidRPr="00AC13D0" w:rsidRDefault="005665D7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pacing w:val="-3"/>
                <w:sz w:val="20"/>
              </w:rPr>
              <w:t>{{companyName}}</w:t>
            </w:r>
          </w:p>
        </w:tc>
        <w:tc>
          <w:tcPr>
            <w:tcW w:w="1843" w:type="dxa"/>
            <w:vAlign w:val="center"/>
          </w:tcPr>
          <w:p w14:paraId="77AC7ECB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Phone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2F8925D0" w14:textId="77777777" w:rsidR="004458A8" w:rsidRPr="00AC13D0" w:rsidRDefault="004458A8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(02) 9756 4800</w:t>
            </w:r>
          </w:p>
        </w:tc>
      </w:tr>
      <w:tr w:rsidR="00902B9D" w:rsidRPr="00AC13D0" w14:paraId="7C22277E" w14:textId="77777777" w:rsidTr="0092579C">
        <w:trPr>
          <w:cantSplit/>
        </w:trPr>
        <w:tc>
          <w:tcPr>
            <w:tcW w:w="1843" w:type="dxa"/>
            <w:vAlign w:val="center"/>
          </w:tcPr>
          <w:p w14:paraId="2D2E0940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Date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</w:tcPr>
          <w:p w14:paraId="5A25B663" w14:textId="1E47062D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{{date}}</w:t>
            </w:r>
          </w:p>
        </w:tc>
        <w:tc>
          <w:tcPr>
            <w:tcW w:w="4253" w:type="dxa"/>
            <w:gridSpan w:val="2"/>
            <w:vAlign w:val="center"/>
          </w:tcPr>
          <w:p w14:paraId="73D2E182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</w:p>
        </w:tc>
      </w:tr>
      <w:tr w:rsidR="00902B9D" w:rsidRPr="00AC13D0" w14:paraId="2E82C1B0" w14:textId="77777777" w:rsidTr="0092579C">
        <w:tc>
          <w:tcPr>
            <w:tcW w:w="1843" w:type="dxa"/>
            <w:vAlign w:val="center"/>
          </w:tcPr>
          <w:p w14:paraId="455202EF" w14:textId="77777777" w:rsidR="00902B9D" w:rsidRPr="00AC13D0" w:rsidRDefault="00902B9D" w:rsidP="00902B9D">
            <w:pPr>
              <w:tabs>
                <w:tab w:val="left" w:pos="-720"/>
                <w:tab w:val="left" w:pos="116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Quote No.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</w:tcPr>
          <w:p w14:paraId="764775E5" w14:textId="180E99BC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{{quoteNumber}}</w:t>
            </w:r>
          </w:p>
        </w:tc>
      </w:tr>
      <w:tr w:rsidR="00902B9D" w:rsidRPr="00AC13D0" w14:paraId="38DF625B" w14:textId="77777777">
        <w:tc>
          <w:tcPr>
            <w:tcW w:w="1843" w:type="dxa"/>
            <w:vAlign w:val="center"/>
          </w:tcPr>
          <w:p w14:paraId="694D3B33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Reference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  <w:vAlign w:val="center"/>
          </w:tcPr>
          <w:p w14:paraId="52E5118E" w14:textId="3FEEBBF8" w:rsidR="00902B9D" w:rsidRPr="00C278D8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{{projectRef}}</w:t>
            </w:r>
          </w:p>
        </w:tc>
      </w:tr>
      <w:tr w:rsidR="00902B9D" w:rsidRPr="00AC13D0" w14:paraId="0673D8B7" w14:textId="77777777">
        <w:tc>
          <w:tcPr>
            <w:tcW w:w="1843" w:type="dxa"/>
            <w:vAlign w:val="center"/>
          </w:tcPr>
          <w:p w14:paraId="6CCD1ADE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No. pages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1276" w:type="dxa"/>
            <w:vAlign w:val="center"/>
          </w:tcPr>
          <w:p w14:paraId="138CA060" w14:textId="77777777" w:rsidR="00902B9D" w:rsidRPr="00AC13D0" w:rsidRDefault="00B00066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/>
            </w:r>
            <w:r>
              <w:rPr>
                <w:rFonts w:ascii="Arial" w:hAnsi="Arial" w:cs="Arial"/>
                <w:sz w:val="20"/>
              </w:rPr>
              <w:instrText xml:space="preserve"> NUMPAGES  \* Arabic </w:instrText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379" w:type="dxa"/>
            <w:gridSpan w:val="3"/>
            <w:vAlign w:val="bottom"/>
          </w:tcPr>
          <w:p w14:paraId="14F141BE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2"/>
                <w:sz w:val="20"/>
              </w:rPr>
              <w:t>(Including this page)</w:t>
            </w:r>
          </w:p>
        </w:tc>
      </w:tr>
    </w:tbl>
    <w:p w14:paraId="254D8AEC" w14:textId="77777777" w:rsidR="0097075E" w:rsidRDefault="0097075E">
      <w:pPr>
        <w:jc w:val="both"/>
        <w:rPr>
          <w:rFonts w:ascii="Arial" w:hAnsi="Arial" w:cs="Arial"/>
          <w:sz w:val="20"/>
          <w:lang w:val="en-US"/>
        </w:rPr>
      </w:pPr>
    </w:p>
    <w:p w14:paraId="2AD73A2E" w14:textId="77777777" w:rsidR="004458A8" w:rsidRDefault="004458A8">
      <w:pPr>
        <w:jc w:val="both"/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We acknowledge receipt of your enquiry relating to above project and are pleased to submit our quotation for electrical swi</w:t>
      </w:r>
      <w:r w:rsidR="00892A30" w:rsidRPr="00AC13D0">
        <w:rPr>
          <w:rFonts w:ascii="Arial" w:hAnsi="Arial" w:cs="Arial"/>
          <w:sz w:val="20"/>
          <w:lang w:val="en-US"/>
        </w:rPr>
        <w:t>tchgear as scheduled hereunder.</w:t>
      </w:r>
    </w:p>
    <w:p w14:paraId="1DDFC444" w14:textId="77777777" w:rsidR="004D263C" w:rsidRDefault="004D263C">
      <w:pPr>
        <w:jc w:val="both"/>
        <w:rPr>
          <w:rFonts w:ascii="Arial" w:hAnsi="Arial" w:cs="Arial"/>
          <w:sz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237"/>
        <w:gridCol w:w="709"/>
        <w:gridCol w:w="1701"/>
      </w:tblGrid>
      <w:tr w:rsidR="004458A8" w:rsidRPr="00AC13D0" w14:paraId="0E0AB6E3" w14:textId="77777777" w:rsidTr="00E35FEB">
        <w:tc>
          <w:tcPr>
            <w:tcW w:w="817" w:type="dxa"/>
          </w:tcPr>
          <w:p w14:paraId="2C79181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Item</w:t>
            </w:r>
          </w:p>
        </w:tc>
        <w:tc>
          <w:tcPr>
            <w:tcW w:w="6237" w:type="dxa"/>
          </w:tcPr>
          <w:p w14:paraId="3C9E8E83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709" w:type="dxa"/>
          </w:tcPr>
          <w:p w14:paraId="29CE151A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Qty</w:t>
            </w:r>
          </w:p>
        </w:tc>
        <w:tc>
          <w:tcPr>
            <w:tcW w:w="1701" w:type="dxa"/>
          </w:tcPr>
          <w:p w14:paraId="620C544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Net Price</w:t>
            </w:r>
          </w:p>
        </w:tc>
      </w:tr>
      <w:tr w:rsidR="00E35FEB" w:rsidRPr="008A1AB4" w14:paraId="6C0642FF" w14:textId="77777777" w:rsidTr="00E35FEB">
        <w:tc>
          <w:tcPr>
            <w:tcW w:w="817" w:type="dxa"/>
          </w:tcPr>
          <w:p w14:paraId="4C16DCAF" w14:textId="2B3F3AB3" w:rsidR="00E35FEB" w:rsidRDefault="005665D7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{#boards}{{itemNo}}</w:t>
            </w:r>
            <w:r w:rsidR="00717301" w:rsidRPr="00717301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6237" w:type="dxa"/>
          </w:tcPr>
          <w:p w14:paraId="67A8B56A" w14:textId="77777777" w:rsidR="005665D7" w:rsidRPr="005665D7" w:rsidRDefault="005665D7" w:rsidP="00717301">
            <w:pPr>
              <w:rPr>
                <w:rFonts w:ascii="Arial" w:hAnsi="Arial" w:cs="Arial"/>
                <w:b/>
                <w:bCs/>
                <w:sz w:val="20"/>
              </w:rPr>
            </w:pPr>
            <w:r w:rsidRPr="005665D7">
              <w:rPr>
                <w:rFonts w:ascii="Arial" w:hAnsi="Arial" w:cs="Arial"/>
                <w:b/>
                <w:bCs/>
                <w:sz w:val="20"/>
              </w:rPr>
              <w:t>{{boardTitle}}</w:t>
            </w:r>
          </w:p>
          <w:p w14:paraId="0D14CBBC" w14:textId="74C9BCD8" w:rsidR="005665D7" w:rsidRDefault="005665D7" w:rsidP="005665D7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{#bullets}</w:t>
            </w:r>
          </w:p>
          <w:p w14:paraId="16069744" w14:textId="3DD2F75B" w:rsidR="005665D7" w:rsidRDefault="00FF62DE" w:rsidP="005665D7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</w:rPr>
            </w:pPr>
            <w:r w:rsidRPr="00FF62DE">
              <w:rPr>
                <w:rFonts w:ascii="Arial" w:hAnsi="Arial" w:cs="Arial"/>
                <w:sz w:val="20"/>
              </w:rPr>
              <w:t>{{text}}</w:t>
            </w:r>
          </w:p>
          <w:p w14:paraId="0A85F681" w14:textId="3B978A29" w:rsidR="00717301" w:rsidRDefault="005665D7" w:rsidP="00717301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{/bullets}</w:t>
            </w:r>
          </w:p>
          <w:p w14:paraId="48E15564" w14:textId="405C54FB" w:rsidR="00717301" w:rsidRPr="00717301" w:rsidRDefault="00717301" w:rsidP="0071730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0795C1E3" w14:textId="7EA99541" w:rsidR="00E35FEB" w:rsidRDefault="00850803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{{qty}}</w:t>
            </w:r>
          </w:p>
        </w:tc>
        <w:tc>
          <w:tcPr>
            <w:tcW w:w="1701" w:type="dxa"/>
          </w:tcPr>
          <w:p w14:paraId="27367066" w14:textId="60E200F1" w:rsidR="00E35FEB" w:rsidRPr="00850803" w:rsidRDefault="00850803" w:rsidP="00E35FEB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850803">
              <w:rPr>
                <w:rFonts w:ascii="Arial" w:hAnsi="Arial" w:cs="Arial"/>
                <w:b/>
                <w:bCs/>
                <w:sz w:val="20"/>
              </w:rPr>
              <w:t>{{price}}</w:t>
            </w:r>
          </w:p>
          <w:p w14:paraId="173BCBCD" w14:textId="3E34D909" w:rsidR="00DF3ACF" w:rsidRPr="00DF3ACF" w:rsidRDefault="00850803" w:rsidP="00E35FEB">
            <w:pPr>
              <w:jc w:val="right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{/boards}</w:t>
            </w:r>
          </w:p>
        </w:tc>
      </w:tr>
      <w:tr w:rsidR="00A56707" w:rsidRPr="00AC13D0" w14:paraId="577D802D" w14:textId="77777777" w:rsidTr="0082647C">
        <w:trPr>
          <w:cantSplit/>
        </w:trPr>
        <w:tc>
          <w:tcPr>
            <w:tcW w:w="7763" w:type="dxa"/>
            <w:gridSpan w:val="3"/>
          </w:tcPr>
          <w:p w14:paraId="3A13D08A" w14:textId="77777777" w:rsidR="00A56707" w:rsidRPr="00AC13D0" w:rsidRDefault="00A56707" w:rsidP="00A56707">
            <w:pPr>
              <w:pStyle w:val="Heading5"/>
              <w:jc w:val="right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(Ex. GST):</w:t>
            </w:r>
          </w:p>
        </w:tc>
        <w:tc>
          <w:tcPr>
            <w:tcW w:w="1701" w:type="dxa"/>
          </w:tcPr>
          <w:p w14:paraId="253403AB" w14:textId="189E8AE8" w:rsidR="00A56707" w:rsidRPr="00850803" w:rsidRDefault="00850803" w:rsidP="00A56707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850803">
              <w:rPr>
                <w:rFonts w:ascii="Arial" w:hAnsi="Arial" w:cs="Arial"/>
                <w:b/>
                <w:bCs/>
                <w:sz w:val="20"/>
              </w:rPr>
              <w:t>{{totalPrice}}</w:t>
            </w:r>
          </w:p>
        </w:tc>
      </w:tr>
    </w:tbl>
    <w:p w14:paraId="04AB1C03" w14:textId="77777777" w:rsidR="00445F35" w:rsidRDefault="00445F35" w:rsidP="00445F35">
      <w:pPr>
        <w:jc w:val="both"/>
        <w:rPr>
          <w:rFonts w:ascii="Arial" w:hAnsi="Arial" w:cs="Arial"/>
          <w:spacing w:val="-3"/>
          <w:sz w:val="20"/>
        </w:rPr>
      </w:pPr>
    </w:p>
    <w:p w14:paraId="335E5484" w14:textId="4738659C" w:rsidR="008A3F7C" w:rsidRDefault="0010501F" w:rsidP="00445F35">
      <w:pPr>
        <w:jc w:val="both"/>
        <w:rPr>
          <w:rFonts w:ascii="Arial" w:hAnsi="Arial" w:cs="Arial"/>
          <w:spacing w:val="-3"/>
          <w:sz w:val="20"/>
        </w:rPr>
      </w:pPr>
      <w:r>
        <w:rPr>
          <w:rFonts w:ascii="Arial" w:hAnsi="Arial" w:cs="Arial"/>
          <w:spacing w:val="-3"/>
          <w:sz w:val="20"/>
        </w:rPr>
        <w:t xml:space="preserve">Reference: Drawing </w:t>
      </w:r>
      <w:r w:rsidR="00555B5B" w:rsidRPr="00555B5B">
        <w:rPr>
          <w:rFonts w:ascii="Arial" w:hAnsi="Arial" w:cs="Arial"/>
          <w:spacing w:val="-3"/>
          <w:sz w:val="20"/>
        </w:rPr>
        <w:t>{{drawingRef}}</w:t>
      </w:r>
      <w:r w:rsidR="00555B5B">
        <w:rPr>
          <w:rFonts w:ascii="Arial" w:hAnsi="Arial" w:cs="Arial"/>
          <w:spacing w:val="-3"/>
          <w:sz w:val="20"/>
        </w:rPr>
        <w:t xml:space="preserve"> </w:t>
      </w:r>
      <w:r w:rsidR="006119A8">
        <w:rPr>
          <w:rFonts w:ascii="Arial" w:hAnsi="Arial" w:cs="Arial"/>
          <w:spacing w:val="-3"/>
          <w:sz w:val="20"/>
        </w:rPr>
        <w:t>and Specification</w:t>
      </w:r>
      <w:r>
        <w:rPr>
          <w:rFonts w:ascii="Arial" w:hAnsi="Arial" w:cs="Arial"/>
          <w:spacing w:val="-3"/>
          <w:sz w:val="20"/>
        </w:rPr>
        <w:t>.</w:t>
      </w:r>
    </w:p>
    <w:p w14:paraId="44DD12FC" w14:textId="77777777" w:rsidR="00CA1CB9" w:rsidRDefault="00CA1CB9" w:rsidP="00445F35">
      <w:pPr>
        <w:jc w:val="both"/>
        <w:rPr>
          <w:rFonts w:ascii="Arial" w:hAnsi="Arial" w:cs="Arial"/>
          <w:spacing w:val="-3"/>
          <w:sz w:val="20"/>
        </w:rPr>
      </w:pPr>
    </w:p>
    <w:p w14:paraId="702E2EE0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prices quoted do not include G.S.T.</w:t>
      </w:r>
    </w:p>
    <w:p w14:paraId="36C945B4" w14:textId="77777777" w:rsidR="00485230" w:rsidRPr="00AC13D0" w:rsidRDefault="00485230">
      <w:pPr>
        <w:jc w:val="both"/>
        <w:rPr>
          <w:rFonts w:ascii="Arial" w:hAnsi="Arial" w:cs="Arial"/>
          <w:spacing w:val="-3"/>
          <w:sz w:val="20"/>
        </w:rPr>
      </w:pPr>
    </w:p>
    <w:p w14:paraId="6283EDD2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equipment offered is subject to Chadwick Industries Standard Conditions of Sale.</w:t>
      </w:r>
    </w:p>
    <w:p w14:paraId="7A476C8C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</w:p>
    <w:p w14:paraId="211C4035" w14:textId="77777777" w:rsidR="004458A8" w:rsidRPr="00AC13D0" w:rsidRDefault="004458A8">
      <w:pPr>
        <w:jc w:val="both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We trust this meets with your approval however, should you have any further questions relating to this matter, please contact the undersigned.</w:t>
      </w:r>
    </w:p>
    <w:p w14:paraId="53D7E2C8" w14:textId="77777777" w:rsidR="004458A8" w:rsidRPr="00AC13D0" w:rsidRDefault="004458A8">
      <w:pPr>
        <w:rPr>
          <w:rFonts w:ascii="Arial" w:hAnsi="Arial" w:cs="Arial"/>
          <w:spacing w:val="-3"/>
          <w:sz w:val="20"/>
        </w:rPr>
      </w:pPr>
    </w:p>
    <w:p w14:paraId="1C23EEF8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Yours faithfully,</w:t>
      </w:r>
    </w:p>
    <w:p w14:paraId="2993718B" w14:textId="77777777" w:rsidR="004458A8" w:rsidRPr="00AC13D0" w:rsidRDefault="004458A8">
      <w:pPr>
        <w:pStyle w:val="Heading3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Chadwick Industries</w:t>
      </w:r>
    </w:p>
    <w:p w14:paraId="1877A5FC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</w:p>
    <w:sectPr w:rsidR="004458A8" w:rsidRPr="00AC13D0">
      <w:headerReference w:type="default" r:id="rId11"/>
      <w:footerReference w:type="default" r:id="rId12"/>
      <w:endnotePr>
        <w:numFmt w:val="decimal"/>
      </w:endnotePr>
      <w:pgSz w:w="11906" w:h="16838" w:code="9"/>
      <w:pgMar w:top="284" w:right="1134" w:bottom="454" w:left="1440" w:header="720" w:footer="45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573D" w14:textId="77777777" w:rsidR="00724614" w:rsidRDefault="00724614">
      <w:pPr>
        <w:spacing w:line="20" w:lineRule="exact"/>
      </w:pPr>
    </w:p>
  </w:endnote>
  <w:endnote w:type="continuationSeparator" w:id="0">
    <w:p w14:paraId="6DB13917" w14:textId="77777777" w:rsidR="00724614" w:rsidRDefault="00724614">
      <w:r>
        <w:t xml:space="preserve"> </w:t>
      </w:r>
    </w:p>
  </w:endnote>
  <w:endnote w:type="continuationNotice" w:id="1">
    <w:p w14:paraId="5D961E0A" w14:textId="77777777" w:rsidR="00724614" w:rsidRDefault="00724614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D6" w14:textId="77777777" w:rsidR="007E37E9" w:rsidRDefault="007E37E9">
    <w:pPr>
      <w:spacing w:before="140" w:line="100" w:lineRule="exact"/>
      <w:rPr>
        <w:sz w:val="10"/>
      </w:rPr>
    </w:pPr>
  </w:p>
  <w:p w14:paraId="427A5764" w14:textId="77777777" w:rsidR="007E37E9" w:rsidRDefault="00000000">
    <w:pPr>
      <w:tabs>
        <w:tab w:val="left" w:pos="-720"/>
      </w:tabs>
      <w:suppressAutoHyphens/>
      <w:jc w:val="both"/>
      <w:rPr>
        <w:spacing w:val="-3"/>
      </w:rPr>
    </w:pPr>
    <w:r>
      <w:rPr>
        <w:noProof/>
        <w:snapToGrid/>
      </w:rPr>
      <w:pict w14:anchorId="24728ACB">
        <v:rect id="_x0000_s1030" style="position:absolute;left:0;text-align:left;margin-left:0;margin-top:10.8pt;width:481.9pt;height:1.1pt;z-index:-2;mso-position-horizontal-relative:margin" o:allowincell="f" fillcolor="black" stroked="f" strokeweight=".05pt">
          <v:fill color2="black"/>
          <w10:wrap anchorx="margin"/>
        </v:rect>
      </w:pict>
    </w:r>
    <w:r w:rsidR="007E37E9">
      <w:rPr>
        <w:spacing w:val="-3"/>
      </w:rPr>
      <w:t xml:space="preserve"> </w:t>
    </w:r>
  </w:p>
  <w:p w14:paraId="6A777463" w14:textId="77777777" w:rsidR="007E37E9" w:rsidRDefault="007E37E9">
    <w:pPr>
      <w:tabs>
        <w:tab w:val="left" w:pos="-720"/>
      </w:tabs>
      <w:suppressAutoHyphens/>
      <w:jc w:val="both"/>
      <w:rPr>
        <w:rFonts w:ascii="Univers" w:hAnsi="Univers"/>
        <w:spacing w:val="-3"/>
        <w:sz w:val="20"/>
      </w:rPr>
    </w:pPr>
    <w:r>
      <w:rPr>
        <w:rFonts w:ascii="Univers" w:hAnsi="Univers"/>
        <w:spacing w:val="-3"/>
        <w:sz w:val="20"/>
      </w:rPr>
      <w:t xml:space="preserve">If this transmission is incomplete, contact the sender on </w:t>
    </w:r>
    <w:r>
      <w:rPr>
        <w:rFonts w:ascii="Univers" w:hAnsi="Univers"/>
        <w:b/>
        <w:spacing w:val="-3"/>
        <w:sz w:val="20"/>
      </w:rPr>
      <w:t>(02) 9756 4800</w:t>
    </w:r>
  </w:p>
  <w:p w14:paraId="03B8EABC" w14:textId="77777777" w:rsidR="007E37E9" w:rsidRDefault="00000000">
    <w:pPr>
      <w:tabs>
        <w:tab w:val="left" w:pos="-720"/>
      </w:tabs>
      <w:suppressAutoHyphens/>
      <w:spacing w:line="22" w:lineRule="exact"/>
      <w:jc w:val="both"/>
      <w:rPr>
        <w:rFonts w:ascii="Univers" w:hAnsi="Univers"/>
        <w:spacing w:val="-3"/>
      </w:rPr>
    </w:pPr>
    <w:r>
      <w:rPr>
        <w:noProof/>
        <w:snapToGrid/>
      </w:rPr>
      <w:pict w14:anchorId="59434C29">
        <v:rect id="_x0000_s1031" style="position:absolute;left:0;text-align:left;margin-left:0;margin-top:0;width:481.9pt;height:1.1pt;z-index:-1;mso-position-horizontal-relative:margin" o:allowincell="f" fillcolor="black" stroked="f" strokeweight=".05pt">
          <v:fill color2="black"/>
          <w10:wrap anchorx="margin"/>
        </v:rect>
      </w:pict>
    </w:r>
  </w:p>
  <w:p w14:paraId="6811EFEF" w14:textId="77777777" w:rsidR="007E37E9" w:rsidRDefault="007E37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A0C84" w14:textId="77777777" w:rsidR="00724614" w:rsidRDefault="00724614">
      <w:r>
        <w:separator/>
      </w:r>
    </w:p>
  </w:footnote>
  <w:footnote w:type="continuationSeparator" w:id="0">
    <w:p w14:paraId="780A1D1A" w14:textId="77777777" w:rsidR="00724614" w:rsidRDefault="00724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5670"/>
      <w:gridCol w:w="284"/>
      <w:gridCol w:w="3402"/>
    </w:tblGrid>
    <w:tr w:rsidR="007E37E9" w14:paraId="4B0B6170" w14:textId="77777777">
      <w:trPr>
        <w:cantSplit/>
      </w:trPr>
      <w:tc>
        <w:tcPr>
          <w:tcW w:w="9356" w:type="dxa"/>
          <w:gridSpan w:val="3"/>
        </w:tcPr>
        <w:p w14:paraId="21C2D8FF" w14:textId="77777777" w:rsidR="007E37E9" w:rsidRDefault="007E37E9" w:rsidP="00AE1268">
          <w:pPr>
            <w:tabs>
              <w:tab w:val="left" w:pos="-720"/>
            </w:tabs>
            <w:suppressAutoHyphens/>
            <w:rPr>
              <w:b/>
              <w:sz w:val="48"/>
            </w:rPr>
          </w:pPr>
          <w:r>
            <w:rPr>
              <w:b/>
              <w:sz w:val="40"/>
            </w:rPr>
            <w:t>CHADWICK INDUSTRIES</w:t>
          </w:r>
        </w:p>
      </w:tc>
    </w:tr>
    <w:tr w:rsidR="007E37E9" w14:paraId="14335010" w14:textId="77777777">
      <w:trPr>
        <w:cantSplit/>
      </w:trPr>
      <w:tc>
        <w:tcPr>
          <w:tcW w:w="5670" w:type="dxa"/>
        </w:tcPr>
        <w:p w14:paraId="0EA5E560" w14:textId="77777777" w:rsidR="007E37E9" w:rsidRDefault="007E37E9">
          <w:pPr>
            <w:pStyle w:val="Heading1"/>
            <w:jc w:val="left"/>
          </w:pPr>
          <w:r>
            <w:t xml:space="preserve">A.B.N. </w:t>
          </w:r>
          <w:r w:rsidRPr="00AB68F6">
            <w:t>13 153 221 848</w:t>
          </w:r>
        </w:p>
      </w:tc>
      <w:tc>
        <w:tcPr>
          <w:tcW w:w="284" w:type="dxa"/>
        </w:tcPr>
        <w:p w14:paraId="0D5D45A1" w14:textId="77777777" w:rsidR="007E37E9" w:rsidRDefault="007E37E9">
          <w:pPr>
            <w:pStyle w:val="Heading1"/>
          </w:pPr>
        </w:p>
      </w:tc>
      <w:tc>
        <w:tcPr>
          <w:tcW w:w="3402" w:type="dxa"/>
          <w:vMerge w:val="restart"/>
        </w:tcPr>
        <w:p w14:paraId="4E44FC57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Unit 2/19 Chifley Street</w:t>
          </w:r>
        </w:p>
        <w:p w14:paraId="4791810D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Smithfield</w:t>
          </w:r>
          <w:r w:rsidR="007E37E9">
            <w:rPr>
              <w:sz w:val="16"/>
            </w:rPr>
            <w:t xml:space="preserve"> N.S.W. 2164</w:t>
          </w:r>
        </w:p>
        <w:p w14:paraId="3410BBB2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P.O. Box 7135</w:t>
          </w:r>
        </w:p>
        <w:p w14:paraId="00FD6BB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Wetherill Park B.C. N.S.W. 2164</w:t>
          </w:r>
        </w:p>
        <w:p w14:paraId="151918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Tel: (02) 9756 4800</w:t>
          </w:r>
        </w:p>
        <w:p w14:paraId="7ECCDC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20"/>
            </w:rPr>
          </w:pPr>
          <w:r>
            <w:rPr>
              <w:sz w:val="16"/>
            </w:rPr>
            <w:t>info@chadwickswitchboards.com.au</w:t>
          </w:r>
        </w:p>
      </w:tc>
    </w:tr>
    <w:tr w:rsidR="007E37E9" w14:paraId="6E070631" w14:textId="77777777">
      <w:trPr>
        <w:cantSplit/>
        <w:trHeight w:val="1258"/>
      </w:trPr>
      <w:tc>
        <w:tcPr>
          <w:tcW w:w="5670" w:type="dxa"/>
          <w:tcBorders>
            <w:bottom w:val="single" w:sz="12" w:space="0" w:color="auto"/>
          </w:tcBorders>
        </w:tcPr>
        <w:p w14:paraId="0F932AF1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1BE30AB6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701EB391" w14:textId="77777777" w:rsidR="007E37E9" w:rsidRDefault="007E37E9">
          <w:pPr>
            <w:tabs>
              <w:tab w:val="left" w:pos="-720"/>
            </w:tabs>
            <w:suppressAutoHyphens/>
            <w:rPr>
              <w:sz w:val="22"/>
            </w:rPr>
          </w:pPr>
          <w:r>
            <w:rPr>
              <w:sz w:val="22"/>
            </w:rPr>
            <w:t>ELECTRICAL  SWITCHBOARD  MANUFACTURERS</w:t>
          </w:r>
        </w:p>
      </w:tc>
      <w:tc>
        <w:tcPr>
          <w:tcW w:w="284" w:type="dxa"/>
          <w:tcBorders>
            <w:bottom w:val="single" w:sz="12" w:space="0" w:color="auto"/>
          </w:tcBorders>
        </w:tcPr>
        <w:p w14:paraId="64DBBE81" w14:textId="77777777" w:rsidR="007E37E9" w:rsidRDefault="007E37E9">
          <w:pPr>
            <w:tabs>
              <w:tab w:val="left" w:pos="-720"/>
            </w:tabs>
            <w:suppressAutoHyphens/>
            <w:jc w:val="center"/>
            <w:rPr>
              <w:b/>
            </w:rPr>
          </w:pPr>
        </w:p>
      </w:tc>
      <w:tc>
        <w:tcPr>
          <w:tcW w:w="3402" w:type="dxa"/>
          <w:vMerge/>
          <w:tcBorders>
            <w:bottom w:val="single" w:sz="12" w:space="0" w:color="auto"/>
          </w:tcBorders>
        </w:tcPr>
        <w:p w14:paraId="5D284C6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16"/>
            </w:rPr>
          </w:pPr>
        </w:p>
      </w:tc>
    </w:tr>
  </w:tbl>
  <w:p w14:paraId="1E8587A7" w14:textId="77777777" w:rsidR="007E37E9" w:rsidRDefault="007E37E9">
    <w:pPr>
      <w:pStyle w:val="Heading4"/>
      <w:rPr>
        <w:sz w:val="16"/>
      </w:rPr>
    </w:pPr>
  </w:p>
  <w:p w14:paraId="03B1E345" w14:textId="77777777" w:rsidR="007E37E9" w:rsidRDefault="007E37E9">
    <w:pPr>
      <w:pStyle w:val="Heading4"/>
      <w:rPr>
        <w:rFonts w:ascii="Univers" w:hAnsi="Univers"/>
        <w:sz w:val="24"/>
      </w:rPr>
    </w:pPr>
    <w:r>
      <w:rPr>
        <w:rFonts w:ascii="Univers" w:hAnsi="Univers"/>
        <w:sz w:val="24"/>
      </w:rPr>
      <w:t>QUOTATION</w:t>
    </w:r>
  </w:p>
  <w:p w14:paraId="5A687A1F" w14:textId="77777777" w:rsidR="007E37E9" w:rsidRDefault="007E37E9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208"/>
    <w:multiLevelType w:val="hybridMultilevel"/>
    <w:tmpl w:val="737CE5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24270"/>
    <w:multiLevelType w:val="hybridMultilevel"/>
    <w:tmpl w:val="2F10F3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4EC3"/>
    <w:multiLevelType w:val="hybridMultilevel"/>
    <w:tmpl w:val="864474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91620"/>
    <w:multiLevelType w:val="singleLevel"/>
    <w:tmpl w:val="B164C588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4" w15:restartNumberingAfterBreak="0">
    <w:nsid w:val="41CA2A87"/>
    <w:multiLevelType w:val="hybridMultilevel"/>
    <w:tmpl w:val="56127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00BB0"/>
    <w:multiLevelType w:val="hybridMultilevel"/>
    <w:tmpl w:val="2E1EA4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8315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8FA6048"/>
    <w:multiLevelType w:val="singleLevel"/>
    <w:tmpl w:val="DD30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5023095E"/>
    <w:multiLevelType w:val="hybridMultilevel"/>
    <w:tmpl w:val="0518C6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74B7E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0" w15:restartNumberingAfterBreak="0">
    <w:nsid w:val="58766712"/>
    <w:multiLevelType w:val="hybridMultilevel"/>
    <w:tmpl w:val="EF08C9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55C5D"/>
    <w:multiLevelType w:val="hybridMultilevel"/>
    <w:tmpl w:val="257444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D7BEC"/>
    <w:multiLevelType w:val="hybridMultilevel"/>
    <w:tmpl w:val="CE88C9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438E0"/>
    <w:multiLevelType w:val="hybridMultilevel"/>
    <w:tmpl w:val="6FC0A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E4048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5" w15:restartNumberingAfterBreak="0">
    <w:nsid w:val="6E255634"/>
    <w:multiLevelType w:val="hybridMultilevel"/>
    <w:tmpl w:val="807A2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90104"/>
    <w:multiLevelType w:val="hybridMultilevel"/>
    <w:tmpl w:val="3AAEAC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216153">
    <w:abstractNumId w:val="6"/>
  </w:num>
  <w:num w:numId="2" w16cid:durableId="95291631">
    <w:abstractNumId w:val="3"/>
  </w:num>
  <w:num w:numId="3" w16cid:durableId="1761871971">
    <w:abstractNumId w:val="14"/>
  </w:num>
  <w:num w:numId="4" w16cid:durableId="1922592863">
    <w:abstractNumId w:val="9"/>
  </w:num>
  <w:num w:numId="5" w16cid:durableId="880627779">
    <w:abstractNumId w:val="4"/>
  </w:num>
  <w:num w:numId="6" w16cid:durableId="1835338014">
    <w:abstractNumId w:val="8"/>
  </w:num>
  <w:num w:numId="7" w16cid:durableId="1835295075">
    <w:abstractNumId w:val="5"/>
  </w:num>
  <w:num w:numId="8" w16cid:durableId="1835875180">
    <w:abstractNumId w:val="11"/>
  </w:num>
  <w:num w:numId="9" w16cid:durableId="1792166444">
    <w:abstractNumId w:val="12"/>
  </w:num>
  <w:num w:numId="10" w16cid:durableId="1246918388">
    <w:abstractNumId w:val="10"/>
  </w:num>
  <w:num w:numId="11" w16cid:durableId="900098420">
    <w:abstractNumId w:val="1"/>
  </w:num>
  <w:num w:numId="12" w16cid:durableId="1673293858">
    <w:abstractNumId w:val="15"/>
  </w:num>
  <w:num w:numId="13" w16cid:durableId="660889319">
    <w:abstractNumId w:val="7"/>
  </w:num>
  <w:num w:numId="14" w16cid:durableId="93668923">
    <w:abstractNumId w:val="0"/>
  </w:num>
  <w:num w:numId="15" w16cid:durableId="116027343">
    <w:abstractNumId w:val="2"/>
  </w:num>
  <w:num w:numId="16" w16cid:durableId="537350509">
    <w:abstractNumId w:val="16"/>
  </w:num>
  <w:num w:numId="17" w16cid:durableId="21136958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NotTrackMoves/>
  <w:defaultTabStop w:val="720"/>
  <w:hyphenationZone w:val="978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noTabHangInd/>
    <w:noColumnBalance/>
    <w:suppressTopSpacingWP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EE3"/>
    <w:rsid w:val="0000083B"/>
    <w:rsid w:val="000138F0"/>
    <w:rsid w:val="000218A4"/>
    <w:rsid w:val="00021F2B"/>
    <w:rsid w:val="000338EE"/>
    <w:rsid w:val="0003396C"/>
    <w:rsid w:val="0003621D"/>
    <w:rsid w:val="00040A50"/>
    <w:rsid w:val="000411E2"/>
    <w:rsid w:val="00042257"/>
    <w:rsid w:val="0004714F"/>
    <w:rsid w:val="00052315"/>
    <w:rsid w:val="000723C3"/>
    <w:rsid w:val="00076DE5"/>
    <w:rsid w:val="00077AB2"/>
    <w:rsid w:val="0008030C"/>
    <w:rsid w:val="00096562"/>
    <w:rsid w:val="000A1A78"/>
    <w:rsid w:val="000A3607"/>
    <w:rsid w:val="000B11A3"/>
    <w:rsid w:val="000B2692"/>
    <w:rsid w:val="000B27CA"/>
    <w:rsid w:val="000B77FA"/>
    <w:rsid w:val="000C2314"/>
    <w:rsid w:val="000C2FD9"/>
    <w:rsid w:val="000C3778"/>
    <w:rsid w:val="000C7B10"/>
    <w:rsid w:val="000C7DCF"/>
    <w:rsid w:val="000D1CAE"/>
    <w:rsid w:val="000D55C7"/>
    <w:rsid w:val="000D78B8"/>
    <w:rsid w:val="000D7A49"/>
    <w:rsid w:val="000D7B5E"/>
    <w:rsid w:val="000E3272"/>
    <w:rsid w:val="000E4DCB"/>
    <w:rsid w:val="000E6E22"/>
    <w:rsid w:val="000F2EE3"/>
    <w:rsid w:val="000F4F3C"/>
    <w:rsid w:val="000F55AC"/>
    <w:rsid w:val="00102AE4"/>
    <w:rsid w:val="001032FA"/>
    <w:rsid w:val="0010501F"/>
    <w:rsid w:val="001120B6"/>
    <w:rsid w:val="00114205"/>
    <w:rsid w:val="00114476"/>
    <w:rsid w:val="00114A55"/>
    <w:rsid w:val="00116142"/>
    <w:rsid w:val="001247BF"/>
    <w:rsid w:val="00126BA0"/>
    <w:rsid w:val="00132DF8"/>
    <w:rsid w:val="00133517"/>
    <w:rsid w:val="00133E16"/>
    <w:rsid w:val="00134AF7"/>
    <w:rsid w:val="00140DAA"/>
    <w:rsid w:val="00144B65"/>
    <w:rsid w:val="00145229"/>
    <w:rsid w:val="0015151E"/>
    <w:rsid w:val="00152982"/>
    <w:rsid w:val="00154007"/>
    <w:rsid w:val="001543D2"/>
    <w:rsid w:val="00156F1F"/>
    <w:rsid w:val="00157AB3"/>
    <w:rsid w:val="001605D8"/>
    <w:rsid w:val="00160BD1"/>
    <w:rsid w:val="00163717"/>
    <w:rsid w:val="00164818"/>
    <w:rsid w:val="0016705E"/>
    <w:rsid w:val="00167503"/>
    <w:rsid w:val="001742D7"/>
    <w:rsid w:val="00175D40"/>
    <w:rsid w:val="00182426"/>
    <w:rsid w:val="0018754B"/>
    <w:rsid w:val="001877AE"/>
    <w:rsid w:val="00195CD5"/>
    <w:rsid w:val="00195FDA"/>
    <w:rsid w:val="001A233D"/>
    <w:rsid w:val="001A26F3"/>
    <w:rsid w:val="001A6A27"/>
    <w:rsid w:val="001B3B55"/>
    <w:rsid w:val="001B6C4C"/>
    <w:rsid w:val="001C2887"/>
    <w:rsid w:val="001C2B4C"/>
    <w:rsid w:val="001C7CCA"/>
    <w:rsid w:val="001D15F8"/>
    <w:rsid w:val="001D3BFB"/>
    <w:rsid w:val="001D6160"/>
    <w:rsid w:val="001E4ACA"/>
    <w:rsid w:val="001E5D31"/>
    <w:rsid w:val="001F044E"/>
    <w:rsid w:val="001F312E"/>
    <w:rsid w:val="001F33DC"/>
    <w:rsid w:val="001F3E58"/>
    <w:rsid w:val="001F4C86"/>
    <w:rsid w:val="001F58A6"/>
    <w:rsid w:val="001F6BDD"/>
    <w:rsid w:val="001F7E6A"/>
    <w:rsid w:val="00200058"/>
    <w:rsid w:val="00200407"/>
    <w:rsid w:val="00203000"/>
    <w:rsid w:val="0020388C"/>
    <w:rsid w:val="00205B64"/>
    <w:rsid w:val="00206A9B"/>
    <w:rsid w:val="00214F4B"/>
    <w:rsid w:val="00217C7D"/>
    <w:rsid w:val="00230EDA"/>
    <w:rsid w:val="00242257"/>
    <w:rsid w:val="00260312"/>
    <w:rsid w:val="00261A52"/>
    <w:rsid w:val="0026586D"/>
    <w:rsid w:val="002745D1"/>
    <w:rsid w:val="002775DA"/>
    <w:rsid w:val="00280775"/>
    <w:rsid w:val="00286437"/>
    <w:rsid w:val="00295FB3"/>
    <w:rsid w:val="002A1B84"/>
    <w:rsid w:val="002A50F9"/>
    <w:rsid w:val="002A6338"/>
    <w:rsid w:val="002A75C1"/>
    <w:rsid w:val="002B5D02"/>
    <w:rsid w:val="002C0657"/>
    <w:rsid w:val="002C1551"/>
    <w:rsid w:val="002C3C6A"/>
    <w:rsid w:val="002C7906"/>
    <w:rsid w:val="002D1011"/>
    <w:rsid w:val="002D3C0E"/>
    <w:rsid w:val="002D6D51"/>
    <w:rsid w:val="002E4944"/>
    <w:rsid w:val="002E5140"/>
    <w:rsid w:val="00303799"/>
    <w:rsid w:val="0030461F"/>
    <w:rsid w:val="00315E37"/>
    <w:rsid w:val="003256FF"/>
    <w:rsid w:val="003263CD"/>
    <w:rsid w:val="003362AA"/>
    <w:rsid w:val="00340180"/>
    <w:rsid w:val="00342A3B"/>
    <w:rsid w:val="00344905"/>
    <w:rsid w:val="003456C9"/>
    <w:rsid w:val="00351620"/>
    <w:rsid w:val="00351F88"/>
    <w:rsid w:val="003575A7"/>
    <w:rsid w:val="003634CC"/>
    <w:rsid w:val="00364F36"/>
    <w:rsid w:val="00365253"/>
    <w:rsid w:val="00382C8C"/>
    <w:rsid w:val="0038485D"/>
    <w:rsid w:val="00386C4E"/>
    <w:rsid w:val="00391A60"/>
    <w:rsid w:val="003941F4"/>
    <w:rsid w:val="00396500"/>
    <w:rsid w:val="003971EA"/>
    <w:rsid w:val="003A03FD"/>
    <w:rsid w:val="003A3AF5"/>
    <w:rsid w:val="003A5A34"/>
    <w:rsid w:val="003A6785"/>
    <w:rsid w:val="003A769E"/>
    <w:rsid w:val="003B10C7"/>
    <w:rsid w:val="003C13A5"/>
    <w:rsid w:val="003C25C8"/>
    <w:rsid w:val="003C4C8E"/>
    <w:rsid w:val="003E373F"/>
    <w:rsid w:val="003F19C8"/>
    <w:rsid w:val="003F31C6"/>
    <w:rsid w:val="00402DFA"/>
    <w:rsid w:val="00413622"/>
    <w:rsid w:val="004171F5"/>
    <w:rsid w:val="004243F4"/>
    <w:rsid w:val="00426105"/>
    <w:rsid w:val="0042778D"/>
    <w:rsid w:val="00431824"/>
    <w:rsid w:val="00431835"/>
    <w:rsid w:val="00433FC8"/>
    <w:rsid w:val="004356E3"/>
    <w:rsid w:val="00436C89"/>
    <w:rsid w:val="00443353"/>
    <w:rsid w:val="004433A9"/>
    <w:rsid w:val="004458A8"/>
    <w:rsid w:val="00445F35"/>
    <w:rsid w:val="0045366A"/>
    <w:rsid w:val="00460249"/>
    <w:rsid w:val="00464CE2"/>
    <w:rsid w:val="00467791"/>
    <w:rsid w:val="00470BE6"/>
    <w:rsid w:val="00472C7C"/>
    <w:rsid w:val="004735B4"/>
    <w:rsid w:val="00485230"/>
    <w:rsid w:val="004862DD"/>
    <w:rsid w:val="00492972"/>
    <w:rsid w:val="00497DB9"/>
    <w:rsid w:val="004A4316"/>
    <w:rsid w:val="004B441A"/>
    <w:rsid w:val="004D1924"/>
    <w:rsid w:val="004D263C"/>
    <w:rsid w:val="004D2817"/>
    <w:rsid w:val="004E1C35"/>
    <w:rsid w:val="004E3473"/>
    <w:rsid w:val="004E3565"/>
    <w:rsid w:val="004F0CE5"/>
    <w:rsid w:val="00501546"/>
    <w:rsid w:val="00503EAA"/>
    <w:rsid w:val="0050482C"/>
    <w:rsid w:val="005143A1"/>
    <w:rsid w:val="005213B9"/>
    <w:rsid w:val="00524223"/>
    <w:rsid w:val="00524EB3"/>
    <w:rsid w:val="005262FF"/>
    <w:rsid w:val="0053095A"/>
    <w:rsid w:val="005319FD"/>
    <w:rsid w:val="00534A35"/>
    <w:rsid w:val="00543A20"/>
    <w:rsid w:val="0054705D"/>
    <w:rsid w:val="00554D21"/>
    <w:rsid w:val="00555B5B"/>
    <w:rsid w:val="005665D7"/>
    <w:rsid w:val="0056690C"/>
    <w:rsid w:val="00567183"/>
    <w:rsid w:val="00570537"/>
    <w:rsid w:val="005710DC"/>
    <w:rsid w:val="00573227"/>
    <w:rsid w:val="00574EE2"/>
    <w:rsid w:val="00577D9C"/>
    <w:rsid w:val="0058548E"/>
    <w:rsid w:val="0059282A"/>
    <w:rsid w:val="00595293"/>
    <w:rsid w:val="00596FDA"/>
    <w:rsid w:val="005A5587"/>
    <w:rsid w:val="005B087A"/>
    <w:rsid w:val="005B4285"/>
    <w:rsid w:val="005B712A"/>
    <w:rsid w:val="005C0028"/>
    <w:rsid w:val="005C090A"/>
    <w:rsid w:val="005C62E8"/>
    <w:rsid w:val="005C6B72"/>
    <w:rsid w:val="005C77E9"/>
    <w:rsid w:val="005C7CEC"/>
    <w:rsid w:val="005D1D4C"/>
    <w:rsid w:val="005D2806"/>
    <w:rsid w:val="005D35C3"/>
    <w:rsid w:val="005D6767"/>
    <w:rsid w:val="005E0E6E"/>
    <w:rsid w:val="006119A8"/>
    <w:rsid w:val="0061262C"/>
    <w:rsid w:val="00613FAA"/>
    <w:rsid w:val="0062028B"/>
    <w:rsid w:val="00622AC7"/>
    <w:rsid w:val="006242E9"/>
    <w:rsid w:val="00625174"/>
    <w:rsid w:val="0063315A"/>
    <w:rsid w:val="00653C98"/>
    <w:rsid w:val="00657A9C"/>
    <w:rsid w:val="006631C2"/>
    <w:rsid w:val="00663EA2"/>
    <w:rsid w:val="00665513"/>
    <w:rsid w:val="0067054D"/>
    <w:rsid w:val="00671F13"/>
    <w:rsid w:val="00672FD2"/>
    <w:rsid w:val="006739A2"/>
    <w:rsid w:val="00673DC4"/>
    <w:rsid w:val="0067562D"/>
    <w:rsid w:val="0068213B"/>
    <w:rsid w:val="00684A93"/>
    <w:rsid w:val="006854BD"/>
    <w:rsid w:val="0068568A"/>
    <w:rsid w:val="00692953"/>
    <w:rsid w:val="006965DC"/>
    <w:rsid w:val="006A4D7B"/>
    <w:rsid w:val="006B1061"/>
    <w:rsid w:val="006B1C07"/>
    <w:rsid w:val="006B3D4F"/>
    <w:rsid w:val="006B4C05"/>
    <w:rsid w:val="006B6009"/>
    <w:rsid w:val="006B74DB"/>
    <w:rsid w:val="006C2161"/>
    <w:rsid w:val="006D42B4"/>
    <w:rsid w:val="006D62CF"/>
    <w:rsid w:val="006E30A7"/>
    <w:rsid w:val="006F4D99"/>
    <w:rsid w:val="00702488"/>
    <w:rsid w:val="00702DCB"/>
    <w:rsid w:val="00703E24"/>
    <w:rsid w:val="007162AD"/>
    <w:rsid w:val="00717301"/>
    <w:rsid w:val="00724614"/>
    <w:rsid w:val="00727F3D"/>
    <w:rsid w:val="00732ACC"/>
    <w:rsid w:val="00745B79"/>
    <w:rsid w:val="00746ABF"/>
    <w:rsid w:val="00747FD0"/>
    <w:rsid w:val="00752821"/>
    <w:rsid w:val="007555DB"/>
    <w:rsid w:val="00760414"/>
    <w:rsid w:val="0077162C"/>
    <w:rsid w:val="007778A7"/>
    <w:rsid w:val="00782B4C"/>
    <w:rsid w:val="00784EDC"/>
    <w:rsid w:val="0078698C"/>
    <w:rsid w:val="007A2E09"/>
    <w:rsid w:val="007A7622"/>
    <w:rsid w:val="007B4B20"/>
    <w:rsid w:val="007C0187"/>
    <w:rsid w:val="007C2B00"/>
    <w:rsid w:val="007C30CF"/>
    <w:rsid w:val="007C5DF0"/>
    <w:rsid w:val="007D0252"/>
    <w:rsid w:val="007D19D2"/>
    <w:rsid w:val="007D4EF0"/>
    <w:rsid w:val="007D6914"/>
    <w:rsid w:val="007E0DB7"/>
    <w:rsid w:val="007E1A74"/>
    <w:rsid w:val="007E37E9"/>
    <w:rsid w:val="007E5B51"/>
    <w:rsid w:val="007F1477"/>
    <w:rsid w:val="007F14FD"/>
    <w:rsid w:val="007F44DC"/>
    <w:rsid w:val="008036BE"/>
    <w:rsid w:val="00805660"/>
    <w:rsid w:val="008134D4"/>
    <w:rsid w:val="0081756A"/>
    <w:rsid w:val="00817F58"/>
    <w:rsid w:val="00822C09"/>
    <w:rsid w:val="00825A28"/>
    <w:rsid w:val="0082647C"/>
    <w:rsid w:val="00826C45"/>
    <w:rsid w:val="008324C2"/>
    <w:rsid w:val="0083558C"/>
    <w:rsid w:val="00836BA0"/>
    <w:rsid w:val="00837033"/>
    <w:rsid w:val="00841A6A"/>
    <w:rsid w:val="008428FB"/>
    <w:rsid w:val="00850803"/>
    <w:rsid w:val="00850FEE"/>
    <w:rsid w:val="008518F1"/>
    <w:rsid w:val="00861BE0"/>
    <w:rsid w:val="00864DBD"/>
    <w:rsid w:val="00865B3F"/>
    <w:rsid w:val="008709B5"/>
    <w:rsid w:val="00872932"/>
    <w:rsid w:val="00873C78"/>
    <w:rsid w:val="008743D4"/>
    <w:rsid w:val="00877048"/>
    <w:rsid w:val="008775F2"/>
    <w:rsid w:val="00877ECB"/>
    <w:rsid w:val="00877FBC"/>
    <w:rsid w:val="00880983"/>
    <w:rsid w:val="00880D1C"/>
    <w:rsid w:val="00883C12"/>
    <w:rsid w:val="00886EB6"/>
    <w:rsid w:val="00892A30"/>
    <w:rsid w:val="00893B85"/>
    <w:rsid w:val="008A05AD"/>
    <w:rsid w:val="008A1AB4"/>
    <w:rsid w:val="008A3F7C"/>
    <w:rsid w:val="008A76C6"/>
    <w:rsid w:val="008B48D3"/>
    <w:rsid w:val="008B51DA"/>
    <w:rsid w:val="008B5C9D"/>
    <w:rsid w:val="008B6D15"/>
    <w:rsid w:val="008D35E6"/>
    <w:rsid w:val="008E02E2"/>
    <w:rsid w:val="008F69DF"/>
    <w:rsid w:val="00902234"/>
    <w:rsid w:val="00902B9D"/>
    <w:rsid w:val="00905F03"/>
    <w:rsid w:val="00907D5C"/>
    <w:rsid w:val="00913B1F"/>
    <w:rsid w:val="009148FA"/>
    <w:rsid w:val="00914CDF"/>
    <w:rsid w:val="00917D7C"/>
    <w:rsid w:val="0092579C"/>
    <w:rsid w:val="00925F6E"/>
    <w:rsid w:val="009335E2"/>
    <w:rsid w:val="00933DAB"/>
    <w:rsid w:val="00933FB5"/>
    <w:rsid w:val="00934D8B"/>
    <w:rsid w:val="00943D79"/>
    <w:rsid w:val="00952950"/>
    <w:rsid w:val="009631E0"/>
    <w:rsid w:val="00967A3B"/>
    <w:rsid w:val="0097075E"/>
    <w:rsid w:val="0097520C"/>
    <w:rsid w:val="00975E65"/>
    <w:rsid w:val="00976E90"/>
    <w:rsid w:val="009815DA"/>
    <w:rsid w:val="00983ED2"/>
    <w:rsid w:val="00994F37"/>
    <w:rsid w:val="00996AB0"/>
    <w:rsid w:val="009A2AC7"/>
    <w:rsid w:val="009A6A17"/>
    <w:rsid w:val="009C23DA"/>
    <w:rsid w:val="009C3CA2"/>
    <w:rsid w:val="009C414D"/>
    <w:rsid w:val="009C6F50"/>
    <w:rsid w:val="009D0727"/>
    <w:rsid w:val="009D17C1"/>
    <w:rsid w:val="009D22D2"/>
    <w:rsid w:val="009D244F"/>
    <w:rsid w:val="009D29C1"/>
    <w:rsid w:val="009D6F6C"/>
    <w:rsid w:val="009D7426"/>
    <w:rsid w:val="009E02C7"/>
    <w:rsid w:val="009E05A6"/>
    <w:rsid w:val="009E22CC"/>
    <w:rsid w:val="009E3E13"/>
    <w:rsid w:val="009E5F76"/>
    <w:rsid w:val="009E7D38"/>
    <w:rsid w:val="009F1A4F"/>
    <w:rsid w:val="00A01B09"/>
    <w:rsid w:val="00A12F62"/>
    <w:rsid w:val="00A15930"/>
    <w:rsid w:val="00A20076"/>
    <w:rsid w:val="00A22C7E"/>
    <w:rsid w:val="00A24A8A"/>
    <w:rsid w:val="00A276FD"/>
    <w:rsid w:val="00A32D72"/>
    <w:rsid w:val="00A3414C"/>
    <w:rsid w:val="00A40119"/>
    <w:rsid w:val="00A420E4"/>
    <w:rsid w:val="00A47ECE"/>
    <w:rsid w:val="00A51842"/>
    <w:rsid w:val="00A56707"/>
    <w:rsid w:val="00A62CDA"/>
    <w:rsid w:val="00A70CB6"/>
    <w:rsid w:val="00A71D1C"/>
    <w:rsid w:val="00A75AC5"/>
    <w:rsid w:val="00A76F72"/>
    <w:rsid w:val="00A856A0"/>
    <w:rsid w:val="00A85A20"/>
    <w:rsid w:val="00A9378F"/>
    <w:rsid w:val="00A95949"/>
    <w:rsid w:val="00A95EF5"/>
    <w:rsid w:val="00A96D57"/>
    <w:rsid w:val="00A96DE1"/>
    <w:rsid w:val="00A971F2"/>
    <w:rsid w:val="00AA2460"/>
    <w:rsid w:val="00AA7AE5"/>
    <w:rsid w:val="00AB0C1A"/>
    <w:rsid w:val="00AB0FFD"/>
    <w:rsid w:val="00AB1CF8"/>
    <w:rsid w:val="00AB5D22"/>
    <w:rsid w:val="00AB6090"/>
    <w:rsid w:val="00AC09CB"/>
    <w:rsid w:val="00AC13D0"/>
    <w:rsid w:val="00AC25E3"/>
    <w:rsid w:val="00AC3C85"/>
    <w:rsid w:val="00AE1268"/>
    <w:rsid w:val="00AE6043"/>
    <w:rsid w:val="00AF014C"/>
    <w:rsid w:val="00AF1EAB"/>
    <w:rsid w:val="00B00066"/>
    <w:rsid w:val="00B01072"/>
    <w:rsid w:val="00B122A5"/>
    <w:rsid w:val="00B169E7"/>
    <w:rsid w:val="00B17992"/>
    <w:rsid w:val="00B30D9E"/>
    <w:rsid w:val="00B34BB4"/>
    <w:rsid w:val="00B36C25"/>
    <w:rsid w:val="00B37824"/>
    <w:rsid w:val="00B51B5E"/>
    <w:rsid w:val="00B5688A"/>
    <w:rsid w:val="00B64A99"/>
    <w:rsid w:val="00B6558E"/>
    <w:rsid w:val="00B65B7E"/>
    <w:rsid w:val="00B76750"/>
    <w:rsid w:val="00B769CA"/>
    <w:rsid w:val="00B76D85"/>
    <w:rsid w:val="00B76DD9"/>
    <w:rsid w:val="00B927B1"/>
    <w:rsid w:val="00B97D78"/>
    <w:rsid w:val="00BB339C"/>
    <w:rsid w:val="00BB36CD"/>
    <w:rsid w:val="00BB3BD8"/>
    <w:rsid w:val="00BB6FE7"/>
    <w:rsid w:val="00BC01E5"/>
    <w:rsid w:val="00BC0D97"/>
    <w:rsid w:val="00BC22EB"/>
    <w:rsid w:val="00BD002E"/>
    <w:rsid w:val="00BD0CE1"/>
    <w:rsid w:val="00BE459D"/>
    <w:rsid w:val="00BF0828"/>
    <w:rsid w:val="00BF1615"/>
    <w:rsid w:val="00BF2A80"/>
    <w:rsid w:val="00BF3655"/>
    <w:rsid w:val="00C068A9"/>
    <w:rsid w:val="00C16522"/>
    <w:rsid w:val="00C16A1B"/>
    <w:rsid w:val="00C2184C"/>
    <w:rsid w:val="00C24771"/>
    <w:rsid w:val="00C265BF"/>
    <w:rsid w:val="00C26F0D"/>
    <w:rsid w:val="00C278D8"/>
    <w:rsid w:val="00C3024A"/>
    <w:rsid w:val="00C44235"/>
    <w:rsid w:val="00C468BF"/>
    <w:rsid w:val="00C474E1"/>
    <w:rsid w:val="00C55B89"/>
    <w:rsid w:val="00C56029"/>
    <w:rsid w:val="00C56B32"/>
    <w:rsid w:val="00C57C7A"/>
    <w:rsid w:val="00C647FD"/>
    <w:rsid w:val="00C736D1"/>
    <w:rsid w:val="00C77048"/>
    <w:rsid w:val="00C84614"/>
    <w:rsid w:val="00C92010"/>
    <w:rsid w:val="00C9470E"/>
    <w:rsid w:val="00CA0912"/>
    <w:rsid w:val="00CA1CB9"/>
    <w:rsid w:val="00CB0BD3"/>
    <w:rsid w:val="00CB1FB7"/>
    <w:rsid w:val="00CC2808"/>
    <w:rsid w:val="00CC334D"/>
    <w:rsid w:val="00CC3C39"/>
    <w:rsid w:val="00CD124E"/>
    <w:rsid w:val="00CD3BD8"/>
    <w:rsid w:val="00CE328C"/>
    <w:rsid w:val="00CE7378"/>
    <w:rsid w:val="00CE786D"/>
    <w:rsid w:val="00CF0076"/>
    <w:rsid w:val="00CF2831"/>
    <w:rsid w:val="00CF360F"/>
    <w:rsid w:val="00D054CE"/>
    <w:rsid w:val="00D06BB6"/>
    <w:rsid w:val="00D07511"/>
    <w:rsid w:val="00D07835"/>
    <w:rsid w:val="00D1685D"/>
    <w:rsid w:val="00D221DA"/>
    <w:rsid w:val="00D26102"/>
    <w:rsid w:val="00D3628D"/>
    <w:rsid w:val="00D37F8B"/>
    <w:rsid w:val="00D43C7E"/>
    <w:rsid w:val="00D4512C"/>
    <w:rsid w:val="00D473F9"/>
    <w:rsid w:val="00D50BE0"/>
    <w:rsid w:val="00D5108A"/>
    <w:rsid w:val="00D5208B"/>
    <w:rsid w:val="00D57075"/>
    <w:rsid w:val="00D62BC5"/>
    <w:rsid w:val="00D66287"/>
    <w:rsid w:val="00D7494A"/>
    <w:rsid w:val="00D74A53"/>
    <w:rsid w:val="00D76D36"/>
    <w:rsid w:val="00D808B7"/>
    <w:rsid w:val="00D8192B"/>
    <w:rsid w:val="00D82C4B"/>
    <w:rsid w:val="00D836A6"/>
    <w:rsid w:val="00DA04B5"/>
    <w:rsid w:val="00DA0EBC"/>
    <w:rsid w:val="00DA22F6"/>
    <w:rsid w:val="00DB1FB1"/>
    <w:rsid w:val="00DC2312"/>
    <w:rsid w:val="00DE2CFA"/>
    <w:rsid w:val="00DF02C9"/>
    <w:rsid w:val="00DF3ACF"/>
    <w:rsid w:val="00E003B6"/>
    <w:rsid w:val="00E022AB"/>
    <w:rsid w:val="00E07E5B"/>
    <w:rsid w:val="00E17F34"/>
    <w:rsid w:val="00E20617"/>
    <w:rsid w:val="00E30449"/>
    <w:rsid w:val="00E356E8"/>
    <w:rsid w:val="00E35FEB"/>
    <w:rsid w:val="00E36560"/>
    <w:rsid w:val="00E41EC7"/>
    <w:rsid w:val="00E436F9"/>
    <w:rsid w:val="00E51098"/>
    <w:rsid w:val="00E7324C"/>
    <w:rsid w:val="00E7417C"/>
    <w:rsid w:val="00E7425F"/>
    <w:rsid w:val="00E74616"/>
    <w:rsid w:val="00E810EE"/>
    <w:rsid w:val="00E85C9E"/>
    <w:rsid w:val="00E942D1"/>
    <w:rsid w:val="00E95DA7"/>
    <w:rsid w:val="00EA1267"/>
    <w:rsid w:val="00EA6071"/>
    <w:rsid w:val="00EA7DF9"/>
    <w:rsid w:val="00EB4B19"/>
    <w:rsid w:val="00EB68A7"/>
    <w:rsid w:val="00EB6937"/>
    <w:rsid w:val="00EC01D3"/>
    <w:rsid w:val="00EC219B"/>
    <w:rsid w:val="00EC21F4"/>
    <w:rsid w:val="00EC5356"/>
    <w:rsid w:val="00EC5D7B"/>
    <w:rsid w:val="00ED0E5F"/>
    <w:rsid w:val="00ED3FBB"/>
    <w:rsid w:val="00ED6E8C"/>
    <w:rsid w:val="00ED7124"/>
    <w:rsid w:val="00EE4A91"/>
    <w:rsid w:val="00EF36F5"/>
    <w:rsid w:val="00F02C7A"/>
    <w:rsid w:val="00F10BAD"/>
    <w:rsid w:val="00F21CF5"/>
    <w:rsid w:val="00F22B34"/>
    <w:rsid w:val="00F23641"/>
    <w:rsid w:val="00F27523"/>
    <w:rsid w:val="00F308B4"/>
    <w:rsid w:val="00F353B2"/>
    <w:rsid w:val="00F428E7"/>
    <w:rsid w:val="00F4387F"/>
    <w:rsid w:val="00F45C12"/>
    <w:rsid w:val="00F50BE8"/>
    <w:rsid w:val="00F514DB"/>
    <w:rsid w:val="00F53A52"/>
    <w:rsid w:val="00F540E0"/>
    <w:rsid w:val="00F558AD"/>
    <w:rsid w:val="00F56A8F"/>
    <w:rsid w:val="00F6240C"/>
    <w:rsid w:val="00F63B36"/>
    <w:rsid w:val="00F72061"/>
    <w:rsid w:val="00F80BA5"/>
    <w:rsid w:val="00F81E82"/>
    <w:rsid w:val="00F8423D"/>
    <w:rsid w:val="00F96AB8"/>
    <w:rsid w:val="00FA2FD5"/>
    <w:rsid w:val="00FA6CBF"/>
    <w:rsid w:val="00FB4C6D"/>
    <w:rsid w:val="00FC5E63"/>
    <w:rsid w:val="00FD16FF"/>
    <w:rsid w:val="00FD640C"/>
    <w:rsid w:val="00FE01F0"/>
    <w:rsid w:val="00FF2B5B"/>
    <w:rsid w:val="00FF6112"/>
    <w:rsid w:val="00FF62DE"/>
    <w:rsid w:val="00FF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5511B"/>
  <w15:chartTrackingRefBased/>
  <w15:docId w15:val="{C953DBCC-39B5-4F43-99C5-DB0AB904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B9"/>
    <w:pPr>
      <w:widowControl w:val="0"/>
    </w:pPr>
    <w:rPr>
      <w:rFonts w:ascii="CG Times" w:hAnsi="CG Times"/>
      <w:snapToGrid w:val="0"/>
      <w:sz w:val="24"/>
      <w:lang w:val="en-AU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suppressAutoHyphens/>
      <w:jc w:val="center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suppressAutoHyphens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Univers" w:hAnsi="Univers"/>
      <w:b/>
      <w:lang w:val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Univers" w:hAnsi="Univers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ascii="Univers" w:hAnsi="Univers"/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Matura MT Script Capitals" w:hAnsi="Matura MT Script Capitals"/>
      <w:i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rPr>
      <w:b/>
      <w:i/>
      <w:sz w:val="24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rPr>
      <w:rFonts w:ascii="CG Times" w:hAnsi="CG Times"/>
      <w:noProof w:val="0"/>
      <w:sz w:val="24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character" w:customStyle="1" w:styleId="RightPar1">
    <w:name w:val="Right Par 1"/>
    <w:basedOn w:val="DefaultParagraphFont"/>
  </w:style>
  <w:style w:type="character" w:customStyle="1" w:styleId="RightPar2">
    <w:name w:val="Right Par 2"/>
    <w:basedOn w:val="DefaultParagraphFont"/>
  </w:style>
  <w:style w:type="character" w:customStyle="1" w:styleId="Document3">
    <w:name w:val="Document 3"/>
    <w:rPr>
      <w:rFonts w:ascii="CG Times" w:hAnsi="CG Times"/>
      <w:noProof w:val="0"/>
      <w:sz w:val="24"/>
      <w:lang w:val="en-US"/>
    </w:rPr>
  </w:style>
  <w:style w:type="character" w:customStyle="1" w:styleId="RightPar3">
    <w:name w:val="Right Par 3"/>
    <w:basedOn w:val="DefaultParagraphFont"/>
  </w:style>
  <w:style w:type="character" w:customStyle="1" w:styleId="RightPar4">
    <w:name w:val="Right Par 4"/>
    <w:basedOn w:val="DefaultParagraphFont"/>
  </w:style>
  <w:style w:type="character" w:customStyle="1" w:styleId="RightPar5">
    <w:name w:val="Right Par 5"/>
    <w:basedOn w:val="DefaultParagraphFont"/>
  </w:style>
  <w:style w:type="character" w:customStyle="1" w:styleId="RightPar6">
    <w:name w:val="Right Par 6"/>
    <w:basedOn w:val="DefaultParagraphFont"/>
  </w:style>
  <w:style w:type="character" w:customStyle="1" w:styleId="RightPar7">
    <w:name w:val="Right Par 7"/>
    <w:basedOn w:val="DefaultParagraphFont"/>
  </w:style>
  <w:style w:type="character" w:customStyle="1" w:styleId="RightPar8">
    <w:name w:val="Right Par 8"/>
    <w:basedOn w:val="DefaultParagraphFont"/>
  </w:style>
  <w:style w:type="paragraph" w:customStyle="1" w:styleId="Document1">
    <w:name w:val="Document 1"/>
    <w:pPr>
      <w:keepNext/>
      <w:keepLines/>
      <w:widowControl w:val="0"/>
      <w:tabs>
        <w:tab w:val="left" w:pos="-720"/>
      </w:tabs>
      <w:suppressAutoHyphens/>
    </w:pPr>
    <w:rPr>
      <w:rFonts w:ascii="CG Times" w:hAnsi="CG Times"/>
      <w:snapToGrid w:val="0"/>
      <w:sz w:val="24"/>
    </w:rPr>
  </w:style>
  <w:style w:type="character" w:customStyle="1" w:styleId="TechInit">
    <w:name w:val="Tech Init"/>
    <w:rPr>
      <w:rFonts w:ascii="CG Times" w:hAnsi="CG Times"/>
      <w:noProof w:val="0"/>
      <w:sz w:val="24"/>
      <w:lang w:val="en-US"/>
    </w:rPr>
  </w:style>
  <w:style w:type="character" w:customStyle="1" w:styleId="Technical5">
    <w:name w:val="Technical 5"/>
    <w:basedOn w:val="DefaultParagraphFont"/>
  </w:style>
  <w:style w:type="character" w:customStyle="1" w:styleId="Technical6">
    <w:name w:val="Technical 6"/>
    <w:basedOn w:val="DefaultParagraphFont"/>
  </w:style>
  <w:style w:type="character" w:customStyle="1" w:styleId="Technical2">
    <w:name w:val="Technical 2"/>
    <w:rPr>
      <w:rFonts w:ascii="CG Times" w:hAnsi="CG Times"/>
      <w:noProof w:val="0"/>
      <w:sz w:val="24"/>
      <w:lang w:val="en-US"/>
    </w:rPr>
  </w:style>
  <w:style w:type="character" w:customStyle="1" w:styleId="Technical3">
    <w:name w:val="Technical 3"/>
    <w:rPr>
      <w:rFonts w:ascii="CG Times" w:hAnsi="CG Times"/>
      <w:noProof w:val="0"/>
      <w:sz w:val="24"/>
      <w:lang w:val="en-US"/>
    </w:rPr>
  </w:style>
  <w:style w:type="character" w:customStyle="1" w:styleId="Technical4">
    <w:name w:val="Technical 4"/>
    <w:basedOn w:val="DefaultParagraphFont"/>
  </w:style>
  <w:style w:type="character" w:customStyle="1" w:styleId="Technical1">
    <w:name w:val="Technical 1"/>
    <w:rPr>
      <w:rFonts w:ascii="CG Times" w:hAnsi="CG Times"/>
      <w:noProof w:val="0"/>
      <w:sz w:val="24"/>
      <w:lang w:val="en-US"/>
    </w:rPr>
  </w:style>
  <w:style w:type="character" w:customStyle="1" w:styleId="Technical7">
    <w:name w:val="Technical 7"/>
    <w:basedOn w:val="DefaultParagraphFont"/>
  </w:style>
  <w:style w:type="character" w:customStyle="1" w:styleId="Technical8">
    <w:name w:val="Technical 8"/>
    <w:basedOn w:val="DefaultParagraphFont"/>
  </w:style>
  <w:style w:type="character" w:customStyle="1" w:styleId="DocInit">
    <w:name w:val="Doc Init"/>
    <w:basedOn w:val="DefaultParagraphFont"/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  <w:rPr>
      <w:lang w:val="en-US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  <w:rPr>
      <w:lang w:val="en-US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  <w:rPr>
      <w:lang w:val="en-US"/>
    </w:r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  <w:rPr>
      <w:lang w:val="en-US"/>
    </w:r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  <w:rPr>
      <w:lang w:val="en-US"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  <w:rPr>
      <w:lang w:val="en-US"/>
    </w:r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pPr>
      <w:widowControl/>
      <w:tabs>
        <w:tab w:val="left" w:pos="9072"/>
      </w:tabs>
      <w:ind w:right="566"/>
    </w:pPr>
    <w:rPr>
      <w:rFonts w:ascii="Univers" w:hAnsi="Univers"/>
      <w:snapToGrid/>
    </w:rPr>
  </w:style>
  <w:style w:type="paragraph" w:styleId="BodyText2">
    <w:name w:val="Body Text 2"/>
    <w:basedOn w:val="Normal"/>
    <w:semiHidden/>
    <w:pPr>
      <w:widowControl/>
      <w:suppressAutoHyphens/>
      <w:ind w:right="282"/>
      <w:jc w:val="both"/>
    </w:pPr>
    <w:rPr>
      <w:rFonts w:ascii="Univers" w:hAnsi="Univers"/>
      <w:snapToGrid/>
      <w:spacing w:val="-3"/>
    </w:rPr>
  </w:style>
  <w:style w:type="paragraph" w:styleId="BodyText3">
    <w:name w:val="Body Text 3"/>
    <w:basedOn w:val="Normal"/>
    <w:semiHidden/>
    <w:rPr>
      <w:rFonts w:ascii="Univers" w:hAnsi="Univer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A4F"/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9F1A4F"/>
    <w:rPr>
      <w:rFonts w:ascii="Segoe UI" w:hAnsi="Segoe UI" w:cs="Segoe UI"/>
      <w:snapToGrid w:val="0"/>
      <w:sz w:val="18"/>
      <w:szCs w:val="18"/>
      <w:lang w:eastAsia="en-US"/>
    </w:rPr>
  </w:style>
  <w:style w:type="paragraph" w:customStyle="1" w:styleId="Default">
    <w:name w:val="Default"/>
    <w:rsid w:val="009631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Small%20Quo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415AEB564D25469BCB23A3245FEB57" ma:contentTypeVersion="13" ma:contentTypeDescription="Create a new document." ma:contentTypeScope="" ma:versionID="bdac2f59f4737a14ab0bbc7fa9ea7a23">
  <xsd:schema xmlns:xsd="http://www.w3.org/2001/XMLSchema" xmlns:xs="http://www.w3.org/2001/XMLSchema" xmlns:p="http://schemas.microsoft.com/office/2006/metadata/properties" xmlns:ns2="98526936-f77e-49c8-adcf-636bf1db471d" xmlns:ns3="e9608bb6-6640-4051-b95e-8f78ffdbbd5b" targetNamespace="http://schemas.microsoft.com/office/2006/metadata/properties" ma:root="true" ma:fieldsID="c63d9bcbe333b84218e127d22252b365" ns2:_="" ns3:_="">
    <xsd:import namespace="98526936-f77e-49c8-adcf-636bf1db471d"/>
    <xsd:import namespace="e9608bb6-6640-4051-b95e-8f78ffdbbd5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26936-f77e-49c8-adcf-636bf1db471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bf175b9-fcfd-45cc-a934-72cb686ad4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08bb6-6640-4051-b95e-8f78ffdbbd5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40cfbab-4d8d-4471-bcaa-36c09b971940}" ma:internalName="TaxCatchAll" ma:showField="CatchAllData" ma:web="e9608bb6-6640-4051-b95e-8f78ffdbbd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608bb6-6640-4051-b95e-8f78ffdbbd5b"/>
    <lcf76f155ced4ddcb4097134ff3c332f xmlns="98526936-f77e-49c8-adcf-636bf1db471d">
      <Terms xmlns="http://schemas.microsoft.com/office/infopath/2007/PartnerControls"/>
    </lcf76f155ced4ddcb4097134ff3c332f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ADF87D2A-1A3A-4994-B8F3-7DB164D54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26936-f77e-49c8-adcf-636bf1db471d"/>
    <ds:schemaRef ds:uri="e9608bb6-6640-4051-b95e-8f78ffdbbd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492202-4274-4DBB-9A3D-9315BF75BC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0463DB-CA0D-4669-86B2-F109B8C3B362}">
  <ds:schemaRefs>
    <ds:schemaRef ds:uri="http://schemas.microsoft.com/office/2006/metadata/properties"/>
    <ds:schemaRef ds:uri="http://schemas.microsoft.com/office/infopath/2007/PartnerControls"/>
    <ds:schemaRef ds:uri="e9608bb6-6640-4051-b95e-8f78ffdbbd5b"/>
    <ds:schemaRef ds:uri="98526936-f77e-49c8-adcf-636bf1db471d"/>
  </ds:schemaRefs>
</ds:datastoreItem>
</file>

<file path=customXml/itemProps4.xml><?xml version="1.0" encoding="utf-8"?>
<ds:datastoreItem xmlns:ds="http://schemas.openxmlformats.org/officeDocument/2006/customXml" ds:itemID="{BE5C3FC1-F732-446A-968B-CEDF3C83247D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 Quote.dot</Template>
  <TotalTime>73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Fax Cover Sheet [fax]</vt:lpstr>
    </vt:vector>
  </TitlesOfParts>
  <Company>Chadwick Electrical Industries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Fax Cover Sheet [fax]</dc:title>
  <dc:subject/>
  <dc:creator>Adrian Northam</dc:creator>
  <cp:keywords/>
  <cp:lastModifiedBy>Chadwick 1</cp:lastModifiedBy>
  <cp:revision>11</cp:revision>
  <cp:lastPrinted>2024-05-17T00:59:00Z</cp:lastPrinted>
  <dcterms:created xsi:type="dcterms:W3CDTF">2025-11-26T10:25:00Z</dcterms:created>
  <dcterms:modified xsi:type="dcterms:W3CDTF">2025-11-27T07:00:00Z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Victor Sarria</vt:lpwstr>
  </property>
  <property fmtid="{D5CDD505-2E9C-101B-9397-08002B2CF9AE}" pid="3" name="Order">
    <vt:lpwstr>17800.0000000000</vt:lpwstr>
  </property>
  <property fmtid="{D5CDD505-2E9C-101B-9397-08002B2CF9AE}" pid="4" name="display_urn:schemas-microsoft-com:office:office#Author">
    <vt:lpwstr>Victor Sarria</vt:lpwstr>
  </property>
</Properties>
</file>