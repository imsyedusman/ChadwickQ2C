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1276"/>
        <w:gridCol w:w="2126"/>
        <w:gridCol w:w="1843"/>
        <w:gridCol w:w="2410"/>
      </w:tblGrid>
      <w:tr w:rsidR="004458A8" w:rsidRPr="00AC13D0" w14:paraId="00BCE25F" w14:textId="77777777">
        <w:trPr>
          <w:cantSplit/>
        </w:trPr>
        <w:tc>
          <w:tcPr>
            <w:tcW w:w="1843" w:type="dxa"/>
            <w:vAlign w:val="center"/>
          </w:tcPr>
          <w:p w14:paraId="53A632B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29F552E7" w14:textId="6A5A76E9" w:rsidR="004458A8" w:rsidRPr="00E74616" w:rsidRDefault="00114476" w:rsidP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{clientName}</w:t>
            </w:r>
          </w:p>
        </w:tc>
        <w:tc>
          <w:tcPr>
            <w:tcW w:w="1843" w:type="dxa"/>
            <w:vAlign w:val="center"/>
          </w:tcPr>
          <w:p w14:paraId="437A4461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449E1C9F" w14:textId="045920CD" w:rsidR="004458A8" w:rsidRPr="00AC13D0" w:rsidRDefault="00F70139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F70139">
              <w:rPr>
                <w:rFonts w:ascii="Arial" w:hAnsi="Arial" w:cs="Arial"/>
                <w:spacing w:val="-3"/>
                <w:sz w:val="20"/>
              </w:rPr>
              <w:t>{created_by}</w:t>
            </w:r>
          </w:p>
        </w:tc>
      </w:tr>
      <w:tr w:rsidR="004458A8" w:rsidRPr="00AC13D0" w14:paraId="3B7C5DFA" w14:textId="77777777">
        <w:trPr>
          <w:cantSplit/>
        </w:trPr>
        <w:tc>
          <w:tcPr>
            <w:tcW w:w="1843" w:type="dxa"/>
            <w:vAlign w:val="center"/>
          </w:tcPr>
          <w:p w14:paraId="69450B7C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18D67E00" w14:textId="6C5EFF89" w:rsidR="004458A8" w:rsidRPr="00AC13D0" w:rsidRDefault="005665D7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pacing w:val="-3"/>
                <w:sz w:val="20"/>
              </w:rPr>
              <w:t>{companyName}</w:t>
            </w:r>
          </w:p>
        </w:tc>
        <w:tc>
          <w:tcPr>
            <w:tcW w:w="1843" w:type="dxa"/>
            <w:vAlign w:val="center"/>
          </w:tcPr>
          <w:p w14:paraId="77AC7ECB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F8925D0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C22277E" w14:textId="77777777" w:rsidTr="0092579C">
        <w:trPr>
          <w:cantSplit/>
        </w:trPr>
        <w:tc>
          <w:tcPr>
            <w:tcW w:w="1843" w:type="dxa"/>
            <w:vAlign w:val="center"/>
          </w:tcPr>
          <w:p w14:paraId="2D2E0940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</w:tcPr>
          <w:p w14:paraId="5A25B663" w14:textId="1DE5B4F9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{date}</w:t>
            </w:r>
          </w:p>
        </w:tc>
        <w:tc>
          <w:tcPr>
            <w:tcW w:w="4253" w:type="dxa"/>
            <w:gridSpan w:val="2"/>
            <w:vAlign w:val="center"/>
          </w:tcPr>
          <w:p w14:paraId="73D2E182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2E82C1B0" w14:textId="77777777" w:rsidTr="0092579C">
        <w:tc>
          <w:tcPr>
            <w:tcW w:w="1843" w:type="dxa"/>
            <w:vAlign w:val="center"/>
          </w:tcPr>
          <w:p w14:paraId="455202EF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</w:tcPr>
          <w:p w14:paraId="764775E5" w14:textId="4664D278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{quoteNumber}</w:t>
            </w:r>
          </w:p>
        </w:tc>
      </w:tr>
      <w:tr w:rsidR="00902B9D" w:rsidRPr="00AC13D0" w14:paraId="38DF625B" w14:textId="77777777">
        <w:tc>
          <w:tcPr>
            <w:tcW w:w="1843" w:type="dxa"/>
            <w:vAlign w:val="center"/>
          </w:tcPr>
          <w:p w14:paraId="694D3B33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Reference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  <w:vAlign w:val="center"/>
          </w:tcPr>
          <w:p w14:paraId="52E5118E" w14:textId="687875A5" w:rsidR="00902B9D" w:rsidRPr="00C278D8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{projectRef}</w:t>
            </w:r>
          </w:p>
        </w:tc>
      </w:tr>
      <w:tr w:rsidR="00902B9D" w:rsidRPr="00AC13D0" w14:paraId="0673D8B7" w14:textId="77777777">
        <w:tc>
          <w:tcPr>
            <w:tcW w:w="1843" w:type="dxa"/>
            <w:vAlign w:val="center"/>
          </w:tcPr>
          <w:p w14:paraId="6CCD1ADE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No. pages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1276" w:type="dxa"/>
            <w:vAlign w:val="center"/>
          </w:tcPr>
          <w:p w14:paraId="138CA060" w14:textId="77777777" w:rsidR="00902B9D" w:rsidRPr="00AC13D0" w:rsidRDefault="00B0006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NUMPAGES  \* Arabic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379" w:type="dxa"/>
            <w:gridSpan w:val="3"/>
            <w:vAlign w:val="bottom"/>
          </w:tcPr>
          <w:p w14:paraId="14F141BE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2"/>
                <w:sz w:val="20"/>
              </w:rPr>
              <w:t>(Including this page)</w:t>
            </w:r>
          </w:p>
        </w:tc>
      </w:tr>
    </w:tbl>
    <w:p w14:paraId="254D8AEC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2AD73A2E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1DDFC444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0E0AB6E3" w14:textId="77777777" w:rsidTr="00E35FEB">
        <w:tc>
          <w:tcPr>
            <w:tcW w:w="817" w:type="dxa"/>
          </w:tcPr>
          <w:p w14:paraId="2C79181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C9E8E83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29CE151A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620C544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E35FEB" w:rsidRPr="008A1AB4" w14:paraId="6C0642FF" w14:textId="77777777" w:rsidTr="00E35FEB">
        <w:tc>
          <w:tcPr>
            <w:tcW w:w="817" w:type="dxa"/>
          </w:tcPr>
          <w:p w14:paraId="4C16DCAF" w14:textId="09858C30" w:rsidR="00E35FEB" w:rsidRDefault="005665D7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{#boards}{itemNo}</w:t>
            </w:r>
            <w:r w:rsidR="00717301" w:rsidRPr="00717301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6237" w:type="dxa"/>
          </w:tcPr>
          <w:p w14:paraId="67A8B56A" w14:textId="3BE681D0" w:rsidR="005665D7" w:rsidRPr="00966BC7" w:rsidRDefault="005665D7" w:rsidP="00717301">
            <w:pPr>
              <w:rPr>
                <w:rFonts w:ascii="Arial" w:hAnsi="Arial" w:cs="Arial"/>
                <w:sz w:val="20"/>
              </w:rPr>
            </w:pPr>
            <w:r w:rsidRPr="00966BC7">
              <w:rPr>
                <w:rFonts w:ascii="Arial" w:hAnsi="Arial" w:cs="Arial"/>
                <w:sz w:val="20"/>
              </w:rPr>
              <w:t>{boardTitle}</w:t>
            </w:r>
          </w:p>
          <w:p w14:paraId="0D14CBBC" w14:textId="74C9BCD8" w:rsidR="005665D7" w:rsidRDefault="005665D7" w:rsidP="005665D7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16069744" w14:textId="74363BF0" w:rsidR="005665D7" w:rsidRDefault="00FF62DE" w:rsidP="005665D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{text}</w:t>
            </w:r>
          </w:p>
          <w:p w14:paraId="0A85F681" w14:textId="3B978A29" w:rsidR="00717301" w:rsidRDefault="005665D7" w:rsidP="00717301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48E15564" w14:textId="405C54FB" w:rsidR="00717301" w:rsidRPr="00717301" w:rsidRDefault="00717301" w:rsidP="007173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0795C1E3" w14:textId="5E934AB1" w:rsidR="00E35FEB" w:rsidRDefault="00850803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{qty}</w:t>
            </w:r>
          </w:p>
        </w:tc>
        <w:tc>
          <w:tcPr>
            <w:tcW w:w="1701" w:type="dxa"/>
          </w:tcPr>
          <w:p w14:paraId="27367066" w14:textId="4E2A50B6" w:rsidR="00E35FEB" w:rsidRPr="005865E3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5865E3">
              <w:rPr>
                <w:rFonts w:ascii="Arial" w:hAnsi="Arial" w:cs="Arial"/>
                <w:sz w:val="20"/>
              </w:rPr>
              <w:t>{price}</w:t>
            </w:r>
          </w:p>
          <w:p w14:paraId="173BCBCD" w14:textId="3E34D909" w:rsidR="00DF3ACF" w:rsidRPr="00DF3ACF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A56707" w:rsidRPr="00AC13D0" w14:paraId="577D802D" w14:textId="77777777" w:rsidTr="0082647C">
        <w:trPr>
          <w:cantSplit/>
        </w:trPr>
        <w:tc>
          <w:tcPr>
            <w:tcW w:w="7763" w:type="dxa"/>
            <w:gridSpan w:val="3"/>
          </w:tcPr>
          <w:p w14:paraId="3A13D08A" w14:textId="77777777" w:rsidR="00A56707" w:rsidRPr="00AC13D0" w:rsidRDefault="00A56707" w:rsidP="00A56707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253403AB" w14:textId="6C393A03" w:rsidR="00A56707" w:rsidRPr="00A30B86" w:rsidRDefault="00850803" w:rsidP="00A56707">
            <w:pPr>
              <w:jc w:val="right"/>
              <w:rPr>
                <w:rFonts w:ascii="Arial" w:hAnsi="Arial" w:cs="Arial"/>
                <w:sz w:val="20"/>
              </w:rPr>
            </w:pPr>
            <w:r w:rsidRPr="00A30B86">
              <w:rPr>
                <w:rFonts w:ascii="Arial" w:hAnsi="Arial" w:cs="Arial"/>
                <w:sz w:val="20"/>
              </w:rPr>
              <w:t>{totalPrice}</w:t>
            </w:r>
          </w:p>
        </w:tc>
      </w:tr>
    </w:tbl>
    <w:p w14:paraId="04AB1C03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335E5484" w14:textId="6B99CDC1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555B5B" w:rsidRPr="00555B5B">
        <w:rPr>
          <w:rFonts w:ascii="Arial" w:hAnsi="Arial" w:cs="Arial"/>
          <w:spacing w:val="-3"/>
          <w:sz w:val="20"/>
        </w:rPr>
        <w:t>{drawingRef}</w:t>
      </w:r>
      <w:r w:rsidR="00555B5B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4DD12FC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702E2EE0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36C945B4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6283EDD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7A476C8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211C4035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We trust this meets with your approval however, should you have any further questions relating to this matter, please contact the undersigned.</w:t>
      </w:r>
    </w:p>
    <w:p w14:paraId="53D7E2C8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1C23EEF8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2993718B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877A5FC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00C04" w14:textId="77777777" w:rsidR="00EF29DF" w:rsidRDefault="00EF29DF">
      <w:pPr>
        <w:spacing w:line="20" w:lineRule="exact"/>
      </w:pPr>
    </w:p>
  </w:endnote>
  <w:endnote w:type="continuationSeparator" w:id="0">
    <w:p w14:paraId="7A9675D1" w14:textId="77777777" w:rsidR="00EF29DF" w:rsidRDefault="00EF29DF">
      <w:r>
        <w:t xml:space="preserve"> </w:t>
      </w:r>
    </w:p>
  </w:endnote>
  <w:endnote w:type="continuationNotice" w:id="1">
    <w:p w14:paraId="2A2B9528" w14:textId="77777777" w:rsidR="00EF29DF" w:rsidRDefault="00EF29DF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D6" w14:textId="77777777" w:rsidR="007E37E9" w:rsidRDefault="007E37E9">
    <w:pPr>
      <w:spacing w:before="140" w:line="100" w:lineRule="exact"/>
      <w:rPr>
        <w:sz w:val="10"/>
      </w:rPr>
    </w:pPr>
  </w:p>
  <w:p w14:paraId="427A5764" w14:textId="77777777" w:rsidR="007E37E9" w:rsidRDefault="00000000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w:pict w14:anchorId="24728ACB">
        <v:rect id="_x0000_s1030" style="position:absolute;left:0;text-align:left;margin-left:0;margin-top:10.8pt;width:481.9pt;height:1.1pt;z-index:-2;mso-position-horizontal-relative:margin" o:allowincell="f" fillcolor="black" stroked="f" strokeweight=".05pt">
          <v:fill color2="black"/>
          <w10:wrap anchorx="margin"/>
        </v:rect>
      </w:pict>
    </w:r>
    <w:r w:rsidR="007E37E9">
      <w:rPr>
        <w:spacing w:val="-3"/>
      </w:rPr>
      <w:t xml:space="preserve"> </w:t>
    </w:r>
  </w:p>
  <w:p w14:paraId="6A777463" w14:textId="77777777" w:rsidR="007E37E9" w:rsidRDefault="007E37E9">
    <w:pPr>
      <w:tabs>
        <w:tab w:val="left" w:pos="-720"/>
      </w:tabs>
      <w:suppressAutoHyphens/>
      <w:jc w:val="both"/>
      <w:rPr>
        <w:rFonts w:ascii="Univers" w:hAnsi="Univers"/>
        <w:spacing w:val="-3"/>
        <w:sz w:val="20"/>
      </w:rPr>
    </w:pPr>
    <w:r>
      <w:rPr>
        <w:rFonts w:ascii="Univers" w:hAnsi="Univers"/>
        <w:spacing w:val="-3"/>
        <w:sz w:val="20"/>
      </w:rPr>
      <w:t xml:space="preserve">If this transmission is incomplete, contact the sender on </w:t>
    </w:r>
    <w:r>
      <w:rPr>
        <w:rFonts w:ascii="Univers" w:hAnsi="Univers"/>
        <w:b/>
        <w:spacing w:val="-3"/>
        <w:sz w:val="20"/>
      </w:rPr>
      <w:t>(02) 9756 4800</w:t>
    </w:r>
  </w:p>
  <w:p w14:paraId="03B8EABC" w14:textId="77777777" w:rsidR="007E37E9" w:rsidRDefault="00000000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w:pict w14:anchorId="59434C29">
        <v:rect id="_x0000_s1031" style="position:absolute;left:0;text-align:left;margin-left:0;margin-top:0;width:481.9pt;height:1.1pt;z-index:-1;mso-position-horizontal-relative:margin" o:allowincell="f" fillcolor="black" stroked="f" strokeweight=".05pt">
          <v:fill color2="black"/>
          <w10:wrap anchorx="margin"/>
        </v:rect>
      </w:pict>
    </w:r>
  </w:p>
  <w:p w14:paraId="6811EFEF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640B" w14:textId="77777777" w:rsidR="00EF29DF" w:rsidRDefault="00EF29DF">
      <w:r>
        <w:separator/>
      </w:r>
    </w:p>
  </w:footnote>
  <w:footnote w:type="continuationSeparator" w:id="0">
    <w:p w14:paraId="411E5D19" w14:textId="77777777" w:rsidR="00EF29DF" w:rsidRDefault="00EF2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5670"/>
      <w:gridCol w:w="284"/>
      <w:gridCol w:w="3402"/>
    </w:tblGrid>
    <w:tr w:rsidR="007E37E9" w14:paraId="4B0B6170" w14:textId="77777777">
      <w:trPr>
        <w:cantSplit/>
      </w:trPr>
      <w:tc>
        <w:tcPr>
          <w:tcW w:w="9356" w:type="dxa"/>
          <w:gridSpan w:val="3"/>
        </w:tcPr>
        <w:p w14:paraId="21C2D8FF" w14:textId="77777777" w:rsidR="007E37E9" w:rsidRDefault="007E37E9" w:rsidP="00AE1268">
          <w:pPr>
            <w:tabs>
              <w:tab w:val="left" w:pos="-720"/>
            </w:tabs>
            <w:suppressAutoHyphens/>
            <w:rPr>
              <w:b/>
              <w:sz w:val="48"/>
            </w:rPr>
          </w:pPr>
          <w:r>
            <w:rPr>
              <w:b/>
              <w:sz w:val="40"/>
            </w:rPr>
            <w:t>CHADWICK INDUSTRIES</w:t>
          </w:r>
        </w:p>
      </w:tc>
    </w:tr>
    <w:tr w:rsidR="007E37E9" w14:paraId="14335010" w14:textId="77777777">
      <w:trPr>
        <w:cantSplit/>
      </w:trPr>
      <w:tc>
        <w:tcPr>
          <w:tcW w:w="5670" w:type="dxa"/>
        </w:tcPr>
        <w:p w14:paraId="0EA5E560" w14:textId="77777777" w:rsidR="007E37E9" w:rsidRDefault="007E37E9">
          <w:pPr>
            <w:pStyle w:val="Heading1"/>
            <w:jc w:val="left"/>
          </w:pPr>
          <w:r>
            <w:t xml:space="preserve">A.B.N. </w:t>
          </w:r>
          <w:r w:rsidRPr="00AB68F6">
            <w:t>13 153 221 848</w:t>
          </w:r>
        </w:p>
      </w:tc>
      <w:tc>
        <w:tcPr>
          <w:tcW w:w="284" w:type="dxa"/>
        </w:tcPr>
        <w:p w14:paraId="0D5D45A1" w14:textId="77777777" w:rsidR="007E37E9" w:rsidRDefault="007E37E9">
          <w:pPr>
            <w:pStyle w:val="Heading1"/>
          </w:pPr>
        </w:p>
      </w:tc>
      <w:tc>
        <w:tcPr>
          <w:tcW w:w="3402" w:type="dxa"/>
          <w:vMerge w:val="restart"/>
        </w:tcPr>
        <w:p w14:paraId="4E44FC57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Unit 2/19 Chifley Street</w:t>
          </w:r>
        </w:p>
        <w:p w14:paraId="4791810D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Smithfield</w:t>
          </w:r>
          <w:r w:rsidR="007E37E9">
            <w:rPr>
              <w:sz w:val="16"/>
            </w:rPr>
            <w:t xml:space="preserve"> N.S.W. 2164</w:t>
          </w:r>
        </w:p>
        <w:p w14:paraId="3410BBB2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P.O. Box 7135</w:t>
          </w:r>
        </w:p>
        <w:p w14:paraId="00FD6BB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Wetherill Park B.C. N.S.W. 2164</w:t>
          </w:r>
        </w:p>
        <w:p w14:paraId="151918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Tel: (02) 9756 4800</w:t>
          </w:r>
        </w:p>
        <w:p w14:paraId="7ECCDC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20"/>
            </w:rPr>
          </w:pPr>
          <w:r>
            <w:rPr>
              <w:sz w:val="16"/>
            </w:rPr>
            <w:t>info@chadwickswitchboards.com.au</w:t>
          </w:r>
        </w:p>
      </w:tc>
    </w:tr>
    <w:tr w:rsidR="007E37E9" w14:paraId="6E070631" w14:textId="77777777">
      <w:trPr>
        <w:cantSplit/>
        <w:trHeight w:val="1258"/>
      </w:trPr>
      <w:tc>
        <w:tcPr>
          <w:tcW w:w="5670" w:type="dxa"/>
          <w:tcBorders>
            <w:bottom w:val="single" w:sz="12" w:space="0" w:color="auto"/>
          </w:tcBorders>
        </w:tcPr>
        <w:p w14:paraId="0F932AF1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1BE30AB6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701EB391" w14:textId="77777777" w:rsidR="007E37E9" w:rsidRDefault="007E37E9">
          <w:pPr>
            <w:tabs>
              <w:tab w:val="left" w:pos="-720"/>
            </w:tabs>
            <w:suppressAutoHyphens/>
            <w:rPr>
              <w:sz w:val="22"/>
            </w:rPr>
          </w:pPr>
          <w:r>
            <w:rPr>
              <w:sz w:val="22"/>
            </w:rPr>
            <w:t>ELECTRICAL  SWITCHBOARD  MANUFACTURERS</w:t>
          </w:r>
        </w:p>
      </w:tc>
      <w:tc>
        <w:tcPr>
          <w:tcW w:w="284" w:type="dxa"/>
          <w:tcBorders>
            <w:bottom w:val="single" w:sz="12" w:space="0" w:color="auto"/>
          </w:tcBorders>
        </w:tcPr>
        <w:p w14:paraId="64DBBE81" w14:textId="77777777" w:rsidR="007E37E9" w:rsidRDefault="007E37E9">
          <w:pPr>
            <w:tabs>
              <w:tab w:val="left" w:pos="-720"/>
            </w:tabs>
            <w:suppressAutoHyphens/>
            <w:jc w:val="center"/>
            <w:rPr>
              <w:b/>
            </w:rPr>
          </w:pPr>
        </w:p>
      </w:tc>
      <w:tc>
        <w:tcPr>
          <w:tcW w:w="3402" w:type="dxa"/>
          <w:vMerge/>
          <w:tcBorders>
            <w:bottom w:val="single" w:sz="12" w:space="0" w:color="auto"/>
          </w:tcBorders>
        </w:tcPr>
        <w:p w14:paraId="5D284C6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16"/>
            </w:rPr>
          </w:pPr>
        </w:p>
      </w:tc>
    </w:tr>
  </w:tbl>
  <w:p w14:paraId="1E8587A7" w14:textId="77777777" w:rsidR="007E37E9" w:rsidRDefault="007E37E9">
    <w:pPr>
      <w:pStyle w:val="Heading4"/>
      <w:rPr>
        <w:sz w:val="16"/>
      </w:rPr>
    </w:pPr>
  </w:p>
  <w:p w14:paraId="03B1E345" w14:textId="77777777" w:rsidR="007E37E9" w:rsidRDefault="007E37E9">
    <w:pPr>
      <w:pStyle w:val="Heading4"/>
      <w:rPr>
        <w:rFonts w:ascii="Univers" w:hAnsi="Univers"/>
        <w:sz w:val="24"/>
      </w:rPr>
    </w:pPr>
    <w:r>
      <w:rPr>
        <w:rFonts w:ascii="Univers" w:hAnsi="Univers"/>
        <w:sz w:val="24"/>
      </w:rPr>
      <w:t>QUOTATION</w:t>
    </w:r>
  </w:p>
  <w:p w14:paraId="5A687A1F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6153">
    <w:abstractNumId w:val="6"/>
  </w:num>
  <w:num w:numId="2" w16cid:durableId="95291631">
    <w:abstractNumId w:val="3"/>
  </w:num>
  <w:num w:numId="3" w16cid:durableId="1761871971">
    <w:abstractNumId w:val="14"/>
  </w:num>
  <w:num w:numId="4" w16cid:durableId="1922592863">
    <w:abstractNumId w:val="9"/>
  </w:num>
  <w:num w:numId="5" w16cid:durableId="880627779">
    <w:abstractNumId w:val="4"/>
  </w:num>
  <w:num w:numId="6" w16cid:durableId="1835338014">
    <w:abstractNumId w:val="8"/>
  </w:num>
  <w:num w:numId="7" w16cid:durableId="1835295075">
    <w:abstractNumId w:val="5"/>
  </w:num>
  <w:num w:numId="8" w16cid:durableId="1835875180">
    <w:abstractNumId w:val="11"/>
  </w:num>
  <w:num w:numId="9" w16cid:durableId="1792166444">
    <w:abstractNumId w:val="12"/>
  </w:num>
  <w:num w:numId="10" w16cid:durableId="1246918388">
    <w:abstractNumId w:val="10"/>
  </w:num>
  <w:num w:numId="11" w16cid:durableId="900098420">
    <w:abstractNumId w:val="1"/>
  </w:num>
  <w:num w:numId="12" w16cid:durableId="1673293858">
    <w:abstractNumId w:val="15"/>
  </w:num>
  <w:num w:numId="13" w16cid:durableId="660889319">
    <w:abstractNumId w:val="7"/>
  </w:num>
  <w:num w:numId="14" w16cid:durableId="93668923">
    <w:abstractNumId w:val="0"/>
  </w:num>
  <w:num w:numId="15" w16cid:durableId="116027343">
    <w:abstractNumId w:val="2"/>
  </w:num>
  <w:num w:numId="16" w16cid:durableId="537350509">
    <w:abstractNumId w:val="16"/>
  </w:num>
  <w:num w:numId="17" w16cid:durableId="2113695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suppressTopSpacingWP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EE3"/>
    <w:rsid w:val="0000083B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4714F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476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BD1"/>
    <w:rsid w:val="00163717"/>
    <w:rsid w:val="00164818"/>
    <w:rsid w:val="0016705E"/>
    <w:rsid w:val="00167503"/>
    <w:rsid w:val="001742D7"/>
    <w:rsid w:val="00175D40"/>
    <w:rsid w:val="00182426"/>
    <w:rsid w:val="0018754B"/>
    <w:rsid w:val="001877AE"/>
    <w:rsid w:val="00195CD5"/>
    <w:rsid w:val="00195FDA"/>
    <w:rsid w:val="001A233D"/>
    <w:rsid w:val="001A26F3"/>
    <w:rsid w:val="001A6A27"/>
    <w:rsid w:val="001B2A23"/>
    <w:rsid w:val="001B3B55"/>
    <w:rsid w:val="001B6C4C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19C8"/>
    <w:rsid w:val="003F31C6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36017"/>
    <w:rsid w:val="00543A20"/>
    <w:rsid w:val="0054705D"/>
    <w:rsid w:val="00554D21"/>
    <w:rsid w:val="00555B5B"/>
    <w:rsid w:val="005665D7"/>
    <w:rsid w:val="0056690C"/>
    <w:rsid w:val="00567183"/>
    <w:rsid w:val="00570537"/>
    <w:rsid w:val="005710DC"/>
    <w:rsid w:val="00573227"/>
    <w:rsid w:val="00574EE2"/>
    <w:rsid w:val="00577D9C"/>
    <w:rsid w:val="0058548E"/>
    <w:rsid w:val="005865E3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119A8"/>
    <w:rsid w:val="0061262C"/>
    <w:rsid w:val="00613FAA"/>
    <w:rsid w:val="0062028B"/>
    <w:rsid w:val="00622AC7"/>
    <w:rsid w:val="006242E9"/>
    <w:rsid w:val="00625174"/>
    <w:rsid w:val="0063315A"/>
    <w:rsid w:val="00653C98"/>
    <w:rsid w:val="00657A9C"/>
    <w:rsid w:val="006631C2"/>
    <w:rsid w:val="00663EA2"/>
    <w:rsid w:val="00665513"/>
    <w:rsid w:val="0067054D"/>
    <w:rsid w:val="00671F13"/>
    <w:rsid w:val="00672FD2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62AD"/>
    <w:rsid w:val="00717301"/>
    <w:rsid w:val="00724614"/>
    <w:rsid w:val="00727F3D"/>
    <w:rsid w:val="00732ACC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93A92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4938"/>
    <w:rsid w:val="0083558C"/>
    <w:rsid w:val="00836BA0"/>
    <w:rsid w:val="00837033"/>
    <w:rsid w:val="00840DD8"/>
    <w:rsid w:val="00841A6A"/>
    <w:rsid w:val="008428FB"/>
    <w:rsid w:val="00850803"/>
    <w:rsid w:val="00850FEE"/>
    <w:rsid w:val="008518F1"/>
    <w:rsid w:val="00861BE0"/>
    <w:rsid w:val="00864DBD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6BC7"/>
    <w:rsid w:val="00967A3B"/>
    <w:rsid w:val="0097075E"/>
    <w:rsid w:val="0097520C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A01B09"/>
    <w:rsid w:val="00A12F62"/>
    <w:rsid w:val="00A15930"/>
    <w:rsid w:val="00A20076"/>
    <w:rsid w:val="00A22C7E"/>
    <w:rsid w:val="00A24A8A"/>
    <w:rsid w:val="00A276FD"/>
    <w:rsid w:val="00A30B86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5D22"/>
    <w:rsid w:val="00AB6090"/>
    <w:rsid w:val="00AC09CB"/>
    <w:rsid w:val="00AC13D0"/>
    <w:rsid w:val="00AC25E3"/>
    <w:rsid w:val="00AC3C85"/>
    <w:rsid w:val="00AE1268"/>
    <w:rsid w:val="00AE6043"/>
    <w:rsid w:val="00AF014C"/>
    <w:rsid w:val="00AF1EAB"/>
    <w:rsid w:val="00B00066"/>
    <w:rsid w:val="00B01072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D002E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F0D"/>
    <w:rsid w:val="00C278D8"/>
    <w:rsid w:val="00C3024A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4A53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DF02C9"/>
    <w:rsid w:val="00DF3ACF"/>
    <w:rsid w:val="00E003B6"/>
    <w:rsid w:val="00E022AB"/>
    <w:rsid w:val="00E07E5B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D6E8C"/>
    <w:rsid w:val="00ED7124"/>
    <w:rsid w:val="00EE4A91"/>
    <w:rsid w:val="00EF29DF"/>
    <w:rsid w:val="00EF36F5"/>
    <w:rsid w:val="00F02C7A"/>
    <w:rsid w:val="00F10BAD"/>
    <w:rsid w:val="00F21CF5"/>
    <w:rsid w:val="00F22B34"/>
    <w:rsid w:val="00F23641"/>
    <w:rsid w:val="00F27523"/>
    <w:rsid w:val="00F308B4"/>
    <w:rsid w:val="00F3246F"/>
    <w:rsid w:val="00F353B2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0139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1E67"/>
    <w:rsid w:val="00FF2B5B"/>
    <w:rsid w:val="00FF6112"/>
    <w:rsid w:val="00FF62DE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5511B"/>
  <w15:chartTrackingRefBased/>
  <w15:docId w15:val="{C953DBCC-39B5-4F43-99C5-DB0AB90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bdac2f59f4737a14ab0bbc7fa9ea7a23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c63d9bcbe333b84218e127d22252b365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492202-4274-4DBB-9A3D-9315BF75BC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F87D2A-1A3A-4994-B8F3-7DB164D5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5C3FC1-F732-446A-968B-CEDF3C83247D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E0463DB-CA0D-4669-86B2-F109B8C3B362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77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Chadwick 1</cp:lastModifiedBy>
  <cp:revision>17</cp:revision>
  <cp:lastPrinted>2024-05-17T00:59:00Z</cp:lastPrinted>
  <dcterms:created xsi:type="dcterms:W3CDTF">2025-11-26T10:25:00Z</dcterms:created>
  <dcterms:modified xsi:type="dcterms:W3CDTF">2026-03-20T05:52:00Z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