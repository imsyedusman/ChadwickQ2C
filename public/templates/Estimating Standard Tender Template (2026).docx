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116" w:type="dxa"/>
        <w:tblLayout w:type="fixed"/>
        <w:tblCellMar>
          <w:left w:w="258" w:type="dxa"/>
          <w:right w:w="258" w:type="dxa"/>
        </w:tblCellMar>
        <w:tblLook w:val="0000" w:firstRow="0" w:lastRow="0" w:firstColumn="0" w:lastColumn="0" w:noHBand="0" w:noVBand="0"/>
      </w:tblPr>
      <w:tblGrid>
        <w:gridCol w:w="1843"/>
        <w:gridCol w:w="3402"/>
        <w:gridCol w:w="1843"/>
        <w:gridCol w:w="2410"/>
      </w:tblGrid>
      <w:tr w:rsidR="003F0310" w:rsidRPr="00AC13D0" w14:paraId="223B047F" w14:textId="77777777" w:rsidTr="007242E1">
        <w:trPr>
          <w:cantSplit/>
        </w:trPr>
        <w:tc>
          <w:tcPr>
            <w:tcW w:w="1843" w:type="dxa"/>
            <w:vAlign w:val="center"/>
          </w:tcPr>
          <w:p w14:paraId="192C8AAD" w14:textId="09BE38E3" w:rsidR="003F0310" w:rsidRPr="00AC13D0" w:rsidRDefault="003F0310" w:rsidP="003F0310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fldChar w:fldCharType="begin"/>
            </w:r>
            <w:r w:rsidRPr="00AC13D0">
              <w:rPr>
                <w:rFonts w:ascii="Arial" w:hAnsi="Arial" w:cs="Arial"/>
                <w:spacing w:val="-3"/>
                <w:sz w:val="20"/>
              </w:rPr>
              <w:instrText xml:space="preserve">PRIVATE </w:instrText>
            </w:r>
            <w:r w:rsidRPr="00AC13D0">
              <w:rPr>
                <w:rFonts w:ascii="Arial" w:hAnsi="Arial" w:cs="Arial"/>
                <w:spacing w:val="-3"/>
                <w:sz w:val="20"/>
              </w:rPr>
              <w:fldChar w:fldCharType="end"/>
            </w:r>
            <w:r w:rsidRPr="00AC13D0">
              <w:rPr>
                <w:rFonts w:ascii="Arial" w:hAnsi="Arial" w:cs="Arial"/>
                <w:spacing w:val="-3"/>
                <w:sz w:val="20"/>
              </w:rPr>
              <w:t>To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vAlign w:val="center"/>
          </w:tcPr>
          <w:p w14:paraId="5CD0C445" w14:textId="485B9E58" w:rsidR="003F0310" w:rsidRPr="00E74616" w:rsidRDefault="003F0310" w:rsidP="003F0310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>
              <w:rPr>
                <w:rFonts w:ascii="Arial" w:hAnsi="Arial" w:cs="Arial"/>
                <w:spacing w:val="-3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pacing w:val="-3"/>
                <w:sz w:val="20"/>
              </w:rPr>
              <w:t>clientName</w:t>
            </w:r>
            <w:proofErr w:type="spellEnd"/>
            <w:r>
              <w:rPr>
                <w:rFonts w:ascii="Arial" w:hAnsi="Arial" w:cs="Arial"/>
                <w:spacing w:val="-3"/>
                <w:sz w:val="20"/>
              </w:rPr>
              <w:t>}</w:t>
            </w:r>
          </w:p>
        </w:tc>
        <w:tc>
          <w:tcPr>
            <w:tcW w:w="1843" w:type="dxa"/>
            <w:vAlign w:val="center"/>
          </w:tcPr>
          <w:p w14:paraId="50067876" w14:textId="77777777" w:rsidR="003F0310" w:rsidRPr="00AC13D0" w:rsidRDefault="003F0310" w:rsidP="003F0310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From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2410" w:type="dxa"/>
            <w:vAlign w:val="center"/>
          </w:tcPr>
          <w:p w14:paraId="23482833" w14:textId="77777777" w:rsidR="003F0310" w:rsidRPr="00AC13D0" w:rsidRDefault="003F0310" w:rsidP="003F0310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6510E6">
              <w:rPr>
                <w:rFonts w:ascii="Arial" w:hAnsi="Arial" w:cs="Arial"/>
                <w:spacing w:val="-3"/>
                <w:sz w:val="20"/>
              </w:rPr>
              <w:t>{</w:t>
            </w:r>
            <w:proofErr w:type="spellStart"/>
            <w:r w:rsidRPr="006510E6">
              <w:rPr>
                <w:rFonts w:ascii="Arial" w:hAnsi="Arial" w:cs="Arial"/>
                <w:spacing w:val="-3"/>
                <w:sz w:val="20"/>
              </w:rPr>
              <w:t>created_by</w:t>
            </w:r>
            <w:proofErr w:type="spellEnd"/>
            <w:r w:rsidRPr="006510E6">
              <w:rPr>
                <w:rFonts w:ascii="Arial" w:hAnsi="Arial" w:cs="Arial"/>
                <w:spacing w:val="-3"/>
                <w:sz w:val="20"/>
              </w:rPr>
              <w:t>}</w:t>
            </w:r>
          </w:p>
        </w:tc>
      </w:tr>
      <w:tr w:rsidR="004458A8" w:rsidRPr="00AC13D0" w14:paraId="06955985" w14:textId="77777777" w:rsidTr="007242E1">
        <w:trPr>
          <w:cantSplit/>
        </w:trPr>
        <w:tc>
          <w:tcPr>
            <w:tcW w:w="1843" w:type="dxa"/>
            <w:vAlign w:val="center"/>
          </w:tcPr>
          <w:p w14:paraId="4D28390E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Company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vAlign w:val="center"/>
          </w:tcPr>
          <w:p w14:paraId="1B219B6A" w14:textId="77777777" w:rsidR="004458A8" w:rsidRPr="00AC13D0" w:rsidRDefault="006510E6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6510E6">
              <w:rPr>
                <w:rFonts w:ascii="Arial" w:hAnsi="Arial" w:cs="Arial"/>
                <w:spacing w:val="-3"/>
                <w:sz w:val="20"/>
              </w:rPr>
              <w:t>{</w:t>
            </w:r>
            <w:proofErr w:type="spellStart"/>
            <w:r w:rsidRPr="006510E6">
              <w:rPr>
                <w:rFonts w:ascii="Arial" w:hAnsi="Arial" w:cs="Arial"/>
                <w:spacing w:val="-3"/>
                <w:sz w:val="20"/>
              </w:rPr>
              <w:t>companyName</w:t>
            </w:r>
            <w:proofErr w:type="spellEnd"/>
            <w:r w:rsidRPr="006510E6">
              <w:rPr>
                <w:rFonts w:ascii="Arial" w:hAnsi="Arial" w:cs="Arial"/>
                <w:spacing w:val="-3"/>
                <w:sz w:val="20"/>
              </w:rPr>
              <w:t>}</w:t>
            </w:r>
          </w:p>
        </w:tc>
        <w:tc>
          <w:tcPr>
            <w:tcW w:w="1843" w:type="dxa"/>
            <w:vAlign w:val="center"/>
          </w:tcPr>
          <w:p w14:paraId="7353F65D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Phone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2410" w:type="dxa"/>
            <w:vAlign w:val="center"/>
          </w:tcPr>
          <w:p w14:paraId="771F4B36" w14:textId="77777777" w:rsidR="004458A8" w:rsidRPr="00AC13D0" w:rsidRDefault="004458A8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(02) 9756 4800</w:t>
            </w:r>
          </w:p>
        </w:tc>
      </w:tr>
      <w:tr w:rsidR="00902B9D" w:rsidRPr="00AC13D0" w14:paraId="7B5947A0" w14:textId="77777777" w:rsidTr="007242E1">
        <w:trPr>
          <w:cantSplit/>
        </w:trPr>
        <w:tc>
          <w:tcPr>
            <w:tcW w:w="1843" w:type="dxa"/>
            <w:vAlign w:val="center"/>
          </w:tcPr>
          <w:p w14:paraId="2A980362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Date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</w:tcPr>
          <w:p w14:paraId="24C685B1" w14:textId="77777777" w:rsidR="00902B9D" w:rsidRPr="00133E16" w:rsidRDefault="006510E6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6510E6">
              <w:rPr>
                <w:rFonts w:ascii="Arial" w:hAnsi="Arial" w:cs="Arial"/>
                <w:sz w:val="20"/>
              </w:rPr>
              <w:t>{date}</w:t>
            </w:r>
          </w:p>
        </w:tc>
        <w:tc>
          <w:tcPr>
            <w:tcW w:w="4253" w:type="dxa"/>
            <w:gridSpan w:val="2"/>
            <w:vAlign w:val="center"/>
          </w:tcPr>
          <w:p w14:paraId="6F03AEE4" w14:textId="77777777" w:rsidR="00902B9D" w:rsidRPr="00AC13D0" w:rsidRDefault="00902B9D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</w:p>
        </w:tc>
      </w:tr>
      <w:tr w:rsidR="00902B9D" w:rsidRPr="00AC13D0" w14:paraId="0E470BE5" w14:textId="77777777" w:rsidTr="007242E1">
        <w:tc>
          <w:tcPr>
            <w:tcW w:w="1843" w:type="dxa"/>
            <w:vAlign w:val="center"/>
          </w:tcPr>
          <w:p w14:paraId="2B1DCD6C" w14:textId="77777777" w:rsidR="00902B9D" w:rsidRPr="00AC13D0" w:rsidRDefault="00902B9D" w:rsidP="00902B9D">
            <w:pPr>
              <w:tabs>
                <w:tab w:val="left" w:pos="-720"/>
                <w:tab w:val="left" w:pos="1160"/>
              </w:tabs>
              <w:suppressAutoHyphens/>
              <w:spacing w:before="58" w:after="54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Quote No.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7655" w:type="dxa"/>
            <w:gridSpan w:val="3"/>
          </w:tcPr>
          <w:p w14:paraId="315E6B4C" w14:textId="4ADAF81B" w:rsidR="00902B9D" w:rsidRPr="00133E16" w:rsidRDefault="00F42098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F42098">
              <w:rPr>
                <w:rFonts w:ascii="Arial" w:hAnsi="Arial" w:cs="Arial"/>
                <w:sz w:val="20"/>
              </w:rPr>
              <w:t>{</w:t>
            </w:r>
            <w:proofErr w:type="spellStart"/>
            <w:r w:rsidRPr="00F42098">
              <w:rPr>
                <w:rFonts w:ascii="Arial" w:hAnsi="Arial" w:cs="Arial"/>
                <w:sz w:val="20"/>
              </w:rPr>
              <w:t>projectName</w:t>
            </w:r>
            <w:proofErr w:type="spellEnd"/>
            <w:r w:rsidRPr="00F42098">
              <w:rPr>
                <w:rFonts w:ascii="Arial" w:hAnsi="Arial" w:cs="Arial"/>
                <w:sz w:val="20"/>
              </w:rPr>
              <w:t>}</w:t>
            </w:r>
          </w:p>
        </w:tc>
      </w:tr>
    </w:tbl>
    <w:p w14:paraId="3BDAE109" w14:textId="77777777" w:rsidR="0097075E" w:rsidRDefault="0097075E">
      <w:pPr>
        <w:jc w:val="both"/>
        <w:rPr>
          <w:rFonts w:ascii="Arial" w:hAnsi="Arial" w:cs="Arial"/>
          <w:sz w:val="20"/>
          <w:lang w:val="en-US"/>
        </w:rPr>
      </w:pPr>
    </w:p>
    <w:p w14:paraId="56F7FD25" w14:textId="77777777" w:rsidR="004458A8" w:rsidRDefault="004458A8">
      <w:pPr>
        <w:jc w:val="both"/>
        <w:rPr>
          <w:rFonts w:ascii="Arial" w:hAnsi="Arial" w:cs="Arial"/>
          <w:sz w:val="20"/>
          <w:lang w:val="en-US"/>
        </w:rPr>
      </w:pPr>
      <w:r w:rsidRPr="00AC13D0">
        <w:rPr>
          <w:rFonts w:ascii="Arial" w:hAnsi="Arial" w:cs="Arial"/>
          <w:sz w:val="20"/>
          <w:lang w:val="en-US"/>
        </w:rPr>
        <w:t>We acknowledge receipt of your enquiry relating to above project and are pleased to submit our quotation for electrical swi</w:t>
      </w:r>
      <w:r w:rsidR="00892A30" w:rsidRPr="00AC13D0">
        <w:rPr>
          <w:rFonts w:ascii="Arial" w:hAnsi="Arial" w:cs="Arial"/>
          <w:sz w:val="20"/>
          <w:lang w:val="en-US"/>
        </w:rPr>
        <w:t>tchgear as scheduled hereunder.</w:t>
      </w:r>
    </w:p>
    <w:p w14:paraId="02B75D58" w14:textId="77777777" w:rsidR="004D263C" w:rsidRDefault="004D263C">
      <w:pPr>
        <w:jc w:val="both"/>
        <w:rPr>
          <w:rFonts w:ascii="Arial" w:hAnsi="Arial" w:cs="Arial"/>
          <w:sz w:val="20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6237"/>
        <w:gridCol w:w="709"/>
        <w:gridCol w:w="1701"/>
      </w:tblGrid>
      <w:tr w:rsidR="004458A8" w:rsidRPr="00AC13D0" w14:paraId="1237D24B" w14:textId="77777777" w:rsidTr="00E35FEB">
        <w:tc>
          <w:tcPr>
            <w:tcW w:w="817" w:type="dxa"/>
          </w:tcPr>
          <w:p w14:paraId="4F84B7D5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Item</w:t>
            </w:r>
          </w:p>
        </w:tc>
        <w:tc>
          <w:tcPr>
            <w:tcW w:w="6237" w:type="dxa"/>
          </w:tcPr>
          <w:p w14:paraId="318D4F6F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709" w:type="dxa"/>
          </w:tcPr>
          <w:p w14:paraId="152D12C5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Qty</w:t>
            </w:r>
          </w:p>
        </w:tc>
        <w:tc>
          <w:tcPr>
            <w:tcW w:w="1701" w:type="dxa"/>
          </w:tcPr>
          <w:p w14:paraId="7D35C0F1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Total Net Price</w:t>
            </w:r>
          </w:p>
        </w:tc>
      </w:tr>
      <w:tr w:rsidR="006510E6" w:rsidRPr="008A1AB4" w14:paraId="7290285E" w14:textId="77777777" w:rsidTr="00E35FEB">
        <w:tc>
          <w:tcPr>
            <w:tcW w:w="817" w:type="dxa"/>
          </w:tcPr>
          <w:p w14:paraId="028B3ABA" w14:textId="77777777" w:rsidR="006510E6" w:rsidRDefault="006510E6" w:rsidP="006510E6">
            <w:pPr>
              <w:jc w:val="center"/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{#boards}{itemNo}</w:t>
            </w:r>
          </w:p>
        </w:tc>
        <w:tc>
          <w:tcPr>
            <w:tcW w:w="6237" w:type="dxa"/>
          </w:tcPr>
          <w:p w14:paraId="32589CE1" w14:textId="77777777" w:rsidR="006510E6" w:rsidRPr="00966BC7" w:rsidRDefault="006510E6" w:rsidP="006510E6">
            <w:pPr>
              <w:rPr>
                <w:rFonts w:ascii="Arial" w:hAnsi="Arial" w:cs="Arial"/>
                <w:sz w:val="20"/>
              </w:rPr>
            </w:pPr>
            <w:r w:rsidRPr="00966BC7">
              <w:rPr>
                <w:rFonts w:ascii="Arial" w:hAnsi="Arial" w:cs="Arial"/>
                <w:sz w:val="20"/>
              </w:rPr>
              <w:t>{</w:t>
            </w:r>
            <w:proofErr w:type="spellStart"/>
            <w:r w:rsidRPr="00966BC7">
              <w:rPr>
                <w:rFonts w:ascii="Arial" w:hAnsi="Arial" w:cs="Arial"/>
                <w:sz w:val="20"/>
              </w:rPr>
              <w:t>boardTitle</w:t>
            </w:r>
            <w:proofErr w:type="spellEnd"/>
            <w:r w:rsidRPr="00966BC7">
              <w:rPr>
                <w:rFonts w:ascii="Arial" w:hAnsi="Arial" w:cs="Arial"/>
                <w:sz w:val="20"/>
              </w:rPr>
              <w:t>}</w:t>
            </w:r>
          </w:p>
          <w:p w14:paraId="0C873D22" w14:textId="77777777" w:rsidR="006510E6" w:rsidRDefault="006510E6" w:rsidP="006510E6">
            <w:pPr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{#bullets}</w:t>
            </w:r>
          </w:p>
          <w:p w14:paraId="3B410038" w14:textId="77777777" w:rsidR="006510E6" w:rsidRDefault="006510E6" w:rsidP="006510E6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</w:rPr>
            </w:pPr>
            <w:r w:rsidRPr="00FF62DE">
              <w:rPr>
                <w:rFonts w:ascii="Arial" w:hAnsi="Arial" w:cs="Arial"/>
                <w:sz w:val="20"/>
              </w:rPr>
              <w:t>{text}</w:t>
            </w:r>
          </w:p>
          <w:p w14:paraId="47B22708" w14:textId="77777777" w:rsidR="006510E6" w:rsidRDefault="006510E6" w:rsidP="006510E6">
            <w:pPr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{/bullets}</w:t>
            </w:r>
          </w:p>
          <w:p w14:paraId="18902AB6" w14:textId="77777777" w:rsidR="006510E6" w:rsidRPr="00BE459D" w:rsidRDefault="006510E6" w:rsidP="006510E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6DC3428F" w14:textId="77777777" w:rsidR="006510E6" w:rsidRDefault="006510E6" w:rsidP="006510E6">
            <w:pPr>
              <w:jc w:val="center"/>
              <w:rPr>
                <w:rFonts w:ascii="Arial" w:hAnsi="Arial" w:cs="Arial"/>
                <w:sz w:val="20"/>
              </w:rPr>
            </w:pPr>
            <w:r w:rsidRPr="00850803">
              <w:rPr>
                <w:rFonts w:ascii="Arial" w:hAnsi="Arial" w:cs="Arial"/>
                <w:sz w:val="20"/>
              </w:rPr>
              <w:t>{qty}</w:t>
            </w:r>
          </w:p>
        </w:tc>
        <w:tc>
          <w:tcPr>
            <w:tcW w:w="1701" w:type="dxa"/>
          </w:tcPr>
          <w:p w14:paraId="76DD5BDC" w14:textId="77777777" w:rsidR="006510E6" w:rsidRPr="005865E3" w:rsidRDefault="006510E6" w:rsidP="006510E6">
            <w:pPr>
              <w:jc w:val="right"/>
              <w:rPr>
                <w:rFonts w:ascii="Arial" w:hAnsi="Arial" w:cs="Arial"/>
                <w:sz w:val="20"/>
              </w:rPr>
            </w:pPr>
            <w:r w:rsidRPr="005865E3">
              <w:rPr>
                <w:rFonts w:ascii="Arial" w:hAnsi="Arial" w:cs="Arial"/>
                <w:sz w:val="20"/>
              </w:rPr>
              <w:t>{price}</w:t>
            </w:r>
          </w:p>
          <w:p w14:paraId="251A0720" w14:textId="77777777" w:rsidR="006510E6" w:rsidRPr="006510E6" w:rsidRDefault="006510E6" w:rsidP="006510E6">
            <w:pPr>
              <w:jc w:val="right"/>
              <w:rPr>
                <w:rFonts w:ascii="Arial" w:hAnsi="Arial" w:cs="Arial"/>
                <w:sz w:val="20"/>
              </w:rPr>
            </w:pPr>
            <w:r w:rsidRPr="00850803">
              <w:rPr>
                <w:rFonts w:ascii="Arial" w:hAnsi="Arial" w:cs="Arial"/>
                <w:sz w:val="20"/>
              </w:rPr>
              <w:t>{/boards}</w:t>
            </w:r>
          </w:p>
        </w:tc>
      </w:tr>
      <w:tr w:rsidR="006510E6" w:rsidRPr="00AC13D0" w14:paraId="590D2F63" w14:textId="77777777" w:rsidTr="00E35FEB">
        <w:tc>
          <w:tcPr>
            <w:tcW w:w="817" w:type="dxa"/>
          </w:tcPr>
          <w:p w14:paraId="1F69A4DF" w14:textId="77777777" w:rsidR="006510E6" w:rsidRPr="00AC13D0" w:rsidRDefault="006510E6" w:rsidP="006510E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Notes</w:t>
            </w:r>
          </w:p>
        </w:tc>
        <w:tc>
          <w:tcPr>
            <w:tcW w:w="6237" w:type="dxa"/>
          </w:tcPr>
          <w:p w14:paraId="32E6C944" w14:textId="77777777" w:rsidR="006510E6" w:rsidRDefault="006510E6" w:rsidP="006510E6">
            <w:pPr>
              <w:widowControl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-Busbars insulated by air in segregated compartments. When they leave the busbar zone, fully insulation to be used.</w:t>
            </w:r>
          </w:p>
          <w:p w14:paraId="5AC40FC4" w14:textId="77777777" w:rsidR="006510E6" w:rsidRDefault="006510E6" w:rsidP="006510E6">
            <w:pPr>
              <w:widowControl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-</w:t>
            </w:r>
            <w:r w:rsidRPr="00AB0FFD">
              <w:rPr>
                <w:rFonts w:ascii="Arial" w:hAnsi="Arial" w:cs="Arial"/>
                <w:i/>
                <w:sz w:val="20"/>
              </w:rPr>
              <w:t>Drawings</w:t>
            </w:r>
            <w:r>
              <w:rPr>
                <w:rFonts w:ascii="Arial" w:hAnsi="Arial" w:cs="Arial"/>
                <w:i/>
                <w:sz w:val="20"/>
              </w:rPr>
              <w:t>, labels and delivery (Sydney Region) included.</w:t>
            </w:r>
          </w:p>
          <w:p w14:paraId="2E9DB8C8" w14:textId="77777777" w:rsidR="006510E6" w:rsidRPr="00AC13D0" w:rsidRDefault="006510E6" w:rsidP="006510E6">
            <w:pPr>
              <w:widowControl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-</w:t>
            </w:r>
            <w:r w:rsidRPr="00AC13D0">
              <w:rPr>
                <w:rFonts w:ascii="Arial" w:hAnsi="Arial" w:cs="Arial"/>
                <w:i/>
                <w:sz w:val="20"/>
              </w:rPr>
              <w:t>Circuit breaker rates (fitted):</w:t>
            </w:r>
          </w:p>
          <w:p w14:paraId="73C69DAE" w14:textId="77777777" w:rsidR="006510E6" w:rsidRPr="00AC13D0" w:rsidRDefault="006510E6" w:rsidP="006510E6">
            <w:pPr>
              <w:widowControl/>
              <w:numPr>
                <w:ilvl w:val="0"/>
                <w:numId w:val="14"/>
              </w:numPr>
              <w:ind w:left="601" w:hanging="425"/>
              <w:jc w:val="both"/>
              <w:rPr>
                <w:rFonts w:ascii="Arial" w:hAnsi="Arial" w:cs="Arial"/>
                <w:i/>
                <w:sz w:val="20"/>
              </w:rPr>
            </w:pPr>
            <w:r w:rsidRPr="00AC13D0">
              <w:rPr>
                <w:rFonts w:ascii="Arial" w:hAnsi="Arial" w:cs="Arial"/>
                <w:i/>
                <w:sz w:val="20"/>
              </w:rPr>
              <w:t>1P 20A MCB (</w:t>
            </w:r>
            <w:r>
              <w:rPr>
                <w:rFonts w:ascii="Arial" w:hAnsi="Arial" w:cs="Arial"/>
                <w:i/>
                <w:sz w:val="20"/>
              </w:rPr>
              <w:t>10</w:t>
            </w:r>
            <w:r w:rsidRPr="00AC13D0">
              <w:rPr>
                <w:rFonts w:ascii="Arial" w:hAnsi="Arial" w:cs="Arial"/>
                <w:i/>
                <w:sz w:val="20"/>
              </w:rPr>
              <w:t>kA)</w:t>
            </w:r>
            <w:r w:rsidRPr="00AC13D0">
              <w:rPr>
                <w:rFonts w:ascii="Arial" w:hAnsi="Arial" w:cs="Arial"/>
                <w:i/>
                <w:sz w:val="20"/>
              </w:rPr>
              <w:tab/>
            </w:r>
            <w:r w:rsidRPr="00AC13D0">
              <w:rPr>
                <w:rFonts w:ascii="Arial" w:hAnsi="Arial" w:cs="Arial"/>
                <w:i/>
                <w:sz w:val="20"/>
              </w:rPr>
              <w:tab/>
              <w:t>$</w:t>
            </w:r>
            <w:r>
              <w:rPr>
                <w:rFonts w:ascii="Arial" w:hAnsi="Arial" w:cs="Arial"/>
                <w:i/>
                <w:sz w:val="20"/>
              </w:rPr>
              <w:t>18</w:t>
            </w:r>
            <w:r w:rsidRPr="00AC13D0">
              <w:rPr>
                <w:rFonts w:ascii="Arial" w:hAnsi="Arial" w:cs="Arial"/>
                <w:i/>
                <w:sz w:val="20"/>
              </w:rPr>
              <w:t>.00</w:t>
            </w:r>
          </w:p>
          <w:p w14:paraId="259C11ED" w14:textId="77777777" w:rsidR="006510E6" w:rsidRDefault="006510E6" w:rsidP="006510E6">
            <w:pPr>
              <w:widowControl/>
              <w:numPr>
                <w:ilvl w:val="0"/>
                <w:numId w:val="14"/>
              </w:numPr>
              <w:ind w:left="601" w:hanging="425"/>
              <w:jc w:val="both"/>
              <w:rPr>
                <w:rFonts w:ascii="Arial" w:hAnsi="Arial" w:cs="Arial"/>
                <w:i/>
                <w:sz w:val="20"/>
              </w:rPr>
            </w:pPr>
            <w:r w:rsidRPr="00AC13D0">
              <w:rPr>
                <w:rFonts w:ascii="Arial" w:hAnsi="Arial" w:cs="Arial"/>
                <w:i/>
                <w:sz w:val="20"/>
              </w:rPr>
              <w:t>3P 20A MCB (</w:t>
            </w:r>
            <w:r>
              <w:rPr>
                <w:rFonts w:ascii="Arial" w:hAnsi="Arial" w:cs="Arial"/>
                <w:i/>
                <w:sz w:val="20"/>
              </w:rPr>
              <w:t>10</w:t>
            </w:r>
            <w:r w:rsidRPr="00AC13D0">
              <w:rPr>
                <w:rFonts w:ascii="Arial" w:hAnsi="Arial" w:cs="Arial"/>
                <w:i/>
                <w:sz w:val="20"/>
              </w:rPr>
              <w:t>kA)</w:t>
            </w:r>
            <w:r w:rsidRPr="00AC13D0">
              <w:rPr>
                <w:rFonts w:ascii="Arial" w:hAnsi="Arial" w:cs="Arial"/>
                <w:i/>
                <w:sz w:val="20"/>
              </w:rPr>
              <w:tab/>
            </w:r>
            <w:r w:rsidRPr="00AC13D0">
              <w:rPr>
                <w:rFonts w:ascii="Arial" w:hAnsi="Arial" w:cs="Arial"/>
                <w:i/>
                <w:sz w:val="20"/>
              </w:rPr>
              <w:tab/>
              <w:t>$</w:t>
            </w:r>
            <w:r>
              <w:rPr>
                <w:rFonts w:ascii="Arial" w:hAnsi="Arial" w:cs="Arial"/>
                <w:i/>
                <w:sz w:val="20"/>
              </w:rPr>
              <w:t>68</w:t>
            </w:r>
            <w:r w:rsidRPr="00AC13D0">
              <w:rPr>
                <w:rFonts w:ascii="Arial" w:hAnsi="Arial" w:cs="Arial"/>
                <w:i/>
                <w:sz w:val="20"/>
              </w:rPr>
              <w:t>.00</w:t>
            </w:r>
          </w:p>
          <w:p w14:paraId="6F68725C" w14:textId="77777777" w:rsidR="006510E6" w:rsidRDefault="006510E6" w:rsidP="006510E6">
            <w:pPr>
              <w:widowControl/>
              <w:numPr>
                <w:ilvl w:val="0"/>
                <w:numId w:val="14"/>
              </w:numPr>
              <w:ind w:left="601" w:hanging="425"/>
              <w:jc w:val="both"/>
              <w:rPr>
                <w:rFonts w:ascii="Arial" w:hAnsi="Arial" w:cs="Arial"/>
                <w:i/>
                <w:sz w:val="20"/>
              </w:rPr>
            </w:pPr>
            <w:r w:rsidRPr="00AC13D0">
              <w:rPr>
                <w:rFonts w:ascii="Arial" w:hAnsi="Arial" w:cs="Arial"/>
                <w:i/>
                <w:sz w:val="20"/>
              </w:rPr>
              <w:t>1P 20A RCD/MCB (</w:t>
            </w:r>
            <w:r>
              <w:rPr>
                <w:rFonts w:ascii="Arial" w:hAnsi="Arial" w:cs="Arial"/>
                <w:i/>
                <w:sz w:val="20"/>
              </w:rPr>
              <w:t>10</w:t>
            </w:r>
            <w:r w:rsidRPr="00AC13D0">
              <w:rPr>
                <w:rFonts w:ascii="Arial" w:hAnsi="Arial" w:cs="Arial"/>
                <w:i/>
                <w:sz w:val="20"/>
              </w:rPr>
              <w:t>kA)</w:t>
            </w:r>
            <w:r w:rsidRPr="00AC13D0">
              <w:rPr>
                <w:rFonts w:ascii="Arial" w:hAnsi="Arial" w:cs="Arial"/>
                <w:i/>
                <w:sz w:val="20"/>
              </w:rPr>
              <w:tab/>
              <w:t>$</w:t>
            </w:r>
            <w:r>
              <w:rPr>
                <w:rFonts w:ascii="Arial" w:hAnsi="Arial" w:cs="Arial"/>
                <w:i/>
                <w:sz w:val="20"/>
              </w:rPr>
              <w:t>75</w:t>
            </w:r>
            <w:r w:rsidRPr="00AC13D0">
              <w:rPr>
                <w:rFonts w:ascii="Arial" w:hAnsi="Arial" w:cs="Arial"/>
                <w:i/>
                <w:sz w:val="20"/>
              </w:rPr>
              <w:t>.00</w:t>
            </w:r>
          </w:p>
          <w:p w14:paraId="14F81548" w14:textId="77777777" w:rsidR="006510E6" w:rsidRPr="00883C12" w:rsidRDefault="006510E6" w:rsidP="006510E6">
            <w:pPr>
              <w:widowControl/>
              <w:numPr>
                <w:ilvl w:val="0"/>
                <w:numId w:val="14"/>
              </w:numPr>
              <w:ind w:left="601" w:hanging="425"/>
              <w:jc w:val="both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3</w:t>
            </w:r>
            <w:r w:rsidRPr="00AC13D0">
              <w:rPr>
                <w:rFonts w:ascii="Arial" w:hAnsi="Arial" w:cs="Arial"/>
                <w:i/>
                <w:sz w:val="20"/>
              </w:rPr>
              <w:t>P 20A RCD/MCB (</w:t>
            </w:r>
            <w:r>
              <w:rPr>
                <w:rFonts w:ascii="Arial" w:hAnsi="Arial" w:cs="Arial"/>
                <w:i/>
                <w:sz w:val="20"/>
              </w:rPr>
              <w:t>10</w:t>
            </w:r>
            <w:r w:rsidRPr="00AC13D0">
              <w:rPr>
                <w:rFonts w:ascii="Arial" w:hAnsi="Arial" w:cs="Arial"/>
                <w:i/>
                <w:sz w:val="20"/>
              </w:rPr>
              <w:t>kA)</w:t>
            </w:r>
            <w:r w:rsidRPr="00AC13D0">
              <w:rPr>
                <w:rFonts w:ascii="Arial" w:hAnsi="Arial" w:cs="Arial"/>
                <w:i/>
                <w:sz w:val="20"/>
              </w:rPr>
              <w:tab/>
              <w:t>$</w:t>
            </w:r>
            <w:r>
              <w:rPr>
                <w:rFonts w:ascii="Arial" w:hAnsi="Arial" w:cs="Arial"/>
                <w:i/>
                <w:sz w:val="20"/>
              </w:rPr>
              <w:t>220</w:t>
            </w:r>
            <w:r w:rsidRPr="00AC13D0">
              <w:rPr>
                <w:rFonts w:ascii="Arial" w:hAnsi="Arial" w:cs="Arial"/>
                <w:i/>
                <w:sz w:val="20"/>
              </w:rPr>
              <w:t>.00</w:t>
            </w:r>
          </w:p>
        </w:tc>
        <w:tc>
          <w:tcPr>
            <w:tcW w:w="709" w:type="dxa"/>
          </w:tcPr>
          <w:p w14:paraId="0C552754" w14:textId="77777777" w:rsidR="006510E6" w:rsidRPr="00AC13D0" w:rsidRDefault="006510E6" w:rsidP="006510E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01" w:type="dxa"/>
          </w:tcPr>
          <w:p w14:paraId="39D26F86" w14:textId="77777777" w:rsidR="006510E6" w:rsidRPr="00AC13D0" w:rsidRDefault="006510E6" w:rsidP="006510E6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6510E6" w:rsidRPr="00AC13D0" w14:paraId="0D1A9A22" w14:textId="77777777" w:rsidTr="0082647C">
        <w:trPr>
          <w:cantSplit/>
        </w:trPr>
        <w:tc>
          <w:tcPr>
            <w:tcW w:w="7763" w:type="dxa"/>
            <w:gridSpan w:val="3"/>
          </w:tcPr>
          <w:p w14:paraId="69DFBC48" w14:textId="77777777" w:rsidR="006510E6" w:rsidRPr="00AC13D0" w:rsidRDefault="006510E6" w:rsidP="006510E6">
            <w:pPr>
              <w:pStyle w:val="Heading5"/>
              <w:jc w:val="right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TOTAL (Ex. GST):</w:t>
            </w:r>
          </w:p>
        </w:tc>
        <w:tc>
          <w:tcPr>
            <w:tcW w:w="1701" w:type="dxa"/>
          </w:tcPr>
          <w:p w14:paraId="474715C2" w14:textId="77777777" w:rsidR="006510E6" w:rsidRPr="00AC13D0" w:rsidRDefault="006510E6" w:rsidP="006510E6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A30B86">
              <w:rPr>
                <w:rFonts w:ascii="Arial" w:hAnsi="Arial" w:cs="Arial"/>
                <w:sz w:val="20"/>
              </w:rPr>
              <w:t>{</w:t>
            </w:r>
            <w:proofErr w:type="spellStart"/>
            <w:r w:rsidRPr="00A30B86">
              <w:rPr>
                <w:rFonts w:ascii="Arial" w:hAnsi="Arial" w:cs="Arial"/>
                <w:sz w:val="20"/>
              </w:rPr>
              <w:t>totalPrice</w:t>
            </w:r>
            <w:proofErr w:type="spellEnd"/>
            <w:r w:rsidRPr="00A30B86">
              <w:rPr>
                <w:rFonts w:ascii="Arial" w:hAnsi="Arial" w:cs="Arial"/>
                <w:sz w:val="20"/>
              </w:rPr>
              <w:t>}</w:t>
            </w:r>
          </w:p>
        </w:tc>
      </w:tr>
    </w:tbl>
    <w:p w14:paraId="5097B7FB" w14:textId="77777777" w:rsidR="00445F35" w:rsidRDefault="00445F35" w:rsidP="00445F35">
      <w:pPr>
        <w:jc w:val="both"/>
        <w:rPr>
          <w:rFonts w:ascii="Arial" w:hAnsi="Arial" w:cs="Arial"/>
          <w:spacing w:val="-3"/>
          <w:sz w:val="20"/>
        </w:rPr>
      </w:pPr>
    </w:p>
    <w:p w14:paraId="677A09C6" w14:textId="77777777" w:rsidR="008A3F7C" w:rsidRDefault="0010501F" w:rsidP="00445F35">
      <w:pPr>
        <w:jc w:val="both"/>
        <w:rPr>
          <w:rFonts w:ascii="Arial" w:hAnsi="Arial" w:cs="Arial"/>
          <w:spacing w:val="-3"/>
          <w:sz w:val="20"/>
        </w:rPr>
      </w:pPr>
      <w:r>
        <w:rPr>
          <w:rFonts w:ascii="Arial" w:hAnsi="Arial" w:cs="Arial"/>
          <w:spacing w:val="-3"/>
          <w:sz w:val="20"/>
        </w:rPr>
        <w:t xml:space="preserve">Reference: Drawing </w:t>
      </w:r>
      <w:r w:rsidR="006510E6" w:rsidRPr="00555B5B">
        <w:rPr>
          <w:rFonts w:ascii="Arial" w:hAnsi="Arial" w:cs="Arial"/>
          <w:spacing w:val="-3"/>
          <w:sz w:val="20"/>
        </w:rPr>
        <w:t>{</w:t>
      </w:r>
      <w:proofErr w:type="spellStart"/>
      <w:r w:rsidR="006510E6" w:rsidRPr="00555B5B">
        <w:rPr>
          <w:rFonts w:ascii="Arial" w:hAnsi="Arial" w:cs="Arial"/>
          <w:spacing w:val="-3"/>
          <w:sz w:val="20"/>
        </w:rPr>
        <w:t>drawingRef</w:t>
      </w:r>
      <w:proofErr w:type="spellEnd"/>
      <w:r w:rsidR="006510E6" w:rsidRPr="00555B5B">
        <w:rPr>
          <w:rFonts w:ascii="Arial" w:hAnsi="Arial" w:cs="Arial"/>
          <w:spacing w:val="-3"/>
          <w:sz w:val="20"/>
        </w:rPr>
        <w:t>}</w:t>
      </w:r>
      <w:r w:rsidR="006510E6">
        <w:rPr>
          <w:rFonts w:ascii="Arial" w:hAnsi="Arial" w:cs="Arial"/>
          <w:spacing w:val="-3"/>
          <w:sz w:val="20"/>
        </w:rPr>
        <w:t xml:space="preserve"> </w:t>
      </w:r>
      <w:r w:rsidR="006119A8">
        <w:rPr>
          <w:rFonts w:ascii="Arial" w:hAnsi="Arial" w:cs="Arial"/>
          <w:spacing w:val="-3"/>
          <w:sz w:val="20"/>
        </w:rPr>
        <w:t>and Specification</w:t>
      </w:r>
      <w:r>
        <w:rPr>
          <w:rFonts w:ascii="Arial" w:hAnsi="Arial" w:cs="Arial"/>
          <w:spacing w:val="-3"/>
          <w:sz w:val="20"/>
        </w:rPr>
        <w:t>.</w:t>
      </w:r>
    </w:p>
    <w:p w14:paraId="4FD5D8DB" w14:textId="77777777" w:rsidR="00CA1CB9" w:rsidRDefault="00CA1CB9" w:rsidP="00445F35">
      <w:pPr>
        <w:jc w:val="both"/>
        <w:rPr>
          <w:rFonts w:ascii="Arial" w:hAnsi="Arial" w:cs="Arial"/>
          <w:spacing w:val="-3"/>
          <w:sz w:val="20"/>
        </w:rPr>
      </w:pPr>
    </w:p>
    <w:p w14:paraId="59ED20EC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  <w:r w:rsidRPr="00AC13D0">
        <w:rPr>
          <w:rFonts w:ascii="Arial" w:hAnsi="Arial" w:cs="Arial"/>
          <w:spacing w:val="-3"/>
          <w:sz w:val="20"/>
        </w:rPr>
        <w:t>The prices quoted do not include G.S.T.</w:t>
      </w:r>
    </w:p>
    <w:p w14:paraId="7914F5FE" w14:textId="77777777" w:rsidR="00485230" w:rsidRPr="00AC13D0" w:rsidRDefault="00485230">
      <w:pPr>
        <w:jc w:val="both"/>
        <w:rPr>
          <w:rFonts w:ascii="Arial" w:hAnsi="Arial" w:cs="Arial"/>
          <w:spacing w:val="-3"/>
          <w:sz w:val="20"/>
        </w:rPr>
      </w:pPr>
    </w:p>
    <w:p w14:paraId="342DFF92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  <w:r w:rsidRPr="00AC13D0">
        <w:rPr>
          <w:rFonts w:ascii="Arial" w:hAnsi="Arial" w:cs="Arial"/>
          <w:spacing w:val="-3"/>
          <w:sz w:val="20"/>
        </w:rPr>
        <w:t>The equipment offered is subject to Chadwick Industries Standard Conditions of Sale.</w:t>
      </w:r>
    </w:p>
    <w:p w14:paraId="63B245E6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</w:p>
    <w:p w14:paraId="49307BCB" w14:textId="77777777" w:rsidR="004458A8" w:rsidRPr="00AC13D0" w:rsidRDefault="004458A8">
      <w:pPr>
        <w:jc w:val="both"/>
        <w:rPr>
          <w:rFonts w:ascii="Arial" w:hAnsi="Arial" w:cs="Arial"/>
          <w:sz w:val="20"/>
        </w:rPr>
      </w:pPr>
      <w:r w:rsidRPr="00AC13D0">
        <w:rPr>
          <w:rFonts w:ascii="Arial" w:hAnsi="Arial" w:cs="Arial"/>
          <w:sz w:val="20"/>
        </w:rPr>
        <w:t>We trust this meets with your approval however, should you have any further questions relating to this matter, please contact the undersigned.</w:t>
      </w:r>
    </w:p>
    <w:p w14:paraId="640A0285" w14:textId="77777777" w:rsidR="004458A8" w:rsidRPr="00AC13D0" w:rsidRDefault="004458A8">
      <w:pPr>
        <w:rPr>
          <w:rFonts w:ascii="Arial" w:hAnsi="Arial" w:cs="Arial"/>
          <w:spacing w:val="-3"/>
          <w:sz w:val="20"/>
        </w:rPr>
      </w:pPr>
    </w:p>
    <w:p w14:paraId="6F0F981B" w14:textId="77777777" w:rsidR="004458A8" w:rsidRPr="00AC13D0" w:rsidRDefault="004458A8">
      <w:pPr>
        <w:rPr>
          <w:rFonts w:ascii="Arial" w:hAnsi="Arial" w:cs="Arial"/>
          <w:sz w:val="20"/>
          <w:lang w:val="en-US"/>
        </w:rPr>
      </w:pPr>
      <w:r w:rsidRPr="00AC13D0">
        <w:rPr>
          <w:rFonts w:ascii="Arial" w:hAnsi="Arial" w:cs="Arial"/>
          <w:sz w:val="20"/>
          <w:lang w:val="en-US"/>
        </w:rPr>
        <w:t>Yours faithfully,</w:t>
      </w:r>
    </w:p>
    <w:p w14:paraId="444B4450" w14:textId="77777777" w:rsidR="004458A8" w:rsidRPr="00AC13D0" w:rsidRDefault="004458A8">
      <w:pPr>
        <w:pStyle w:val="Heading3"/>
        <w:rPr>
          <w:rFonts w:ascii="Arial" w:hAnsi="Arial" w:cs="Arial"/>
          <w:sz w:val="20"/>
        </w:rPr>
      </w:pPr>
      <w:r w:rsidRPr="00AC13D0">
        <w:rPr>
          <w:rFonts w:ascii="Arial" w:hAnsi="Arial" w:cs="Arial"/>
          <w:sz w:val="20"/>
        </w:rPr>
        <w:t>Chadwick Industries</w:t>
      </w:r>
    </w:p>
    <w:p w14:paraId="16887852" w14:textId="77777777" w:rsidR="004458A8" w:rsidRPr="00AC13D0" w:rsidRDefault="004458A8">
      <w:pPr>
        <w:rPr>
          <w:rFonts w:ascii="Arial" w:hAnsi="Arial" w:cs="Arial"/>
          <w:sz w:val="20"/>
          <w:lang w:val="en-US"/>
        </w:rPr>
      </w:pPr>
    </w:p>
    <w:sectPr w:rsidR="004458A8" w:rsidRPr="00AC13D0">
      <w:headerReference w:type="default" r:id="rId11"/>
      <w:footerReference w:type="default" r:id="rId12"/>
      <w:endnotePr>
        <w:numFmt w:val="decimal"/>
      </w:endnotePr>
      <w:pgSz w:w="11906" w:h="16838" w:code="9"/>
      <w:pgMar w:top="284" w:right="1134" w:bottom="454" w:left="1440" w:header="720" w:footer="45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5F720" w14:textId="77777777" w:rsidR="00714F39" w:rsidRDefault="00714F39">
      <w:pPr>
        <w:spacing w:line="20" w:lineRule="exact"/>
      </w:pPr>
    </w:p>
  </w:endnote>
  <w:endnote w:type="continuationSeparator" w:id="0">
    <w:p w14:paraId="66A3D7A8" w14:textId="77777777" w:rsidR="00714F39" w:rsidRDefault="00714F39">
      <w:r>
        <w:t xml:space="preserve"> </w:t>
      </w:r>
    </w:p>
  </w:endnote>
  <w:endnote w:type="continuationNotice" w:id="1">
    <w:p w14:paraId="150CF97C" w14:textId="77777777" w:rsidR="00714F39" w:rsidRDefault="00714F39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">
    <w:altName w:val="Times New Roman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80000287" w:usb1="00000000" w:usb2="00000000" w:usb3="00000000" w:csb0="0000000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E5195" w14:textId="77777777" w:rsidR="007E37E9" w:rsidRDefault="007E37E9">
    <w:pPr>
      <w:spacing w:before="140" w:line="100" w:lineRule="exact"/>
      <w:rPr>
        <w:sz w:val="10"/>
      </w:rPr>
    </w:pPr>
  </w:p>
  <w:p w14:paraId="134C7847" w14:textId="68012177" w:rsidR="007E37E9" w:rsidRDefault="00A9154F">
    <w:pPr>
      <w:tabs>
        <w:tab w:val="left" w:pos="-720"/>
      </w:tabs>
      <w:suppressAutoHyphens/>
      <w:jc w:val="both"/>
      <w:rPr>
        <w:spacing w:val="-3"/>
      </w:rPr>
    </w:pPr>
    <w:r>
      <w:rPr>
        <w:noProof/>
        <w:snapToGrid/>
      </w:rPr>
      <mc:AlternateContent>
        <mc:Choice Requires="wps">
          <w:drawing>
            <wp:anchor distT="0" distB="0" distL="114300" distR="114300" simplePos="0" relativeHeight="251656192" behindDoc="1" locked="0" layoutInCell="0" allowOverlap="1" wp14:anchorId="5A159EB3" wp14:editId="11904DB0">
              <wp:simplePos x="0" y="0"/>
              <wp:positionH relativeFrom="margin">
                <wp:posOffset>0</wp:posOffset>
              </wp:positionH>
              <wp:positionV relativeFrom="paragraph">
                <wp:posOffset>137160</wp:posOffset>
              </wp:positionV>
              <wp:extent cx="6120130" cy="13970"/>
              <wp:effectExtent l="0" t="0" r="0" b="0"/>
              <wp:wrapNone/>
              <wp:docPr id="987807106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20130" cy="1397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635">
                        <a:solidFill>
                          <a:srgbClr val="00CCFF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0C5E1A" id="Rectangle 6" o:spid="_x0000_s1026" style="position:absolute;margin-left:0;margin-top:10.8pt;width:481.9pt;height:1.1pt;z-index:-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" o:allowincell="f" fillcolor="black" strokecolor="#0cf" strokeweight=".05pt">
              <w10:wrap anchorx="margin"/>
            </v:rect>
          </w:pict>
        </mc:Fallback>
      </mc:AlternateContent>
    </w:r>
    <w:r w:rsidR="007E37E9">
      <w:rPr>
        <w:spacing w:val="-3"/>
      </w:rPr>
      <w:t xml:space="preserve"> </w:t>
    </w:r>
  </w:p>
  <w:p w14:paraId="77AF09A4" w14:textId="77777777" w:rsidR="007E37E9" w:rsidRPr="00AB42D0" w:rsidRDefault="007E37E9">
    <w:pPr>
      <w:tabs>
        <w:tab w:val="left" w:pos="-720"/>
      </w:tabs>
      <w:suppressAutoHyphens/>
      <w:jc w:val="both"/>
      <w:rPr>
        <w:rFonts w:ascii="Univers" w:hAnsi="Univers"/>
        <w:b/>
        <w:bCs/>
        <w:color w:val="45B0E1"/>
        <w:sz w:val="20"/>
      </w:rPr>
    </w:pPr>
    <w:r w:rsidRPr="00AB42D0">
      <w:rPr>
        <w:rFonts w:ascii="Univers" w:hAnsi="Univers"/>
        <w:b/>
        <w:bCs/>
        <w:color w:val="45B0E1"/>
        <w:sz w:val="20"/>
      </w:rPr>
      <w:t>If this transmission is incomplete, contact the sender on (02) 9756 4800</w:t>
    </w:r>
  </w:p>
  <w:p w14:paraId="1111CE38" w14:textId="23098F22" w:rsidR="007E37E9" w:rsidRDefault="00A9154F">
    <w:pPr>
      <w:tabs>
        <w:tab w:val="left" w:pos="-720"/>
      </w:tabs>
      <w:suppressAutoHyphens/>
      <w:spacing w:line="22" w:lineRule="exact"/>
      <w:jc w:val="both"/>
      <w:rPr>
        <w:rFonts w:ascii="Univers" w:hAnsi="Univers"/>
        <w:spacing w:val="-3"/>
      </w:rPr>
    </w:pPr>
    <w:r>
      <w:rPr>
        <w:noProof/>
        <w:snapToGrid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0A762860" wp14:editId="29865F7A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6120130" cy="13970"/>
              <wp:effectExtent l="0" t="0" r="0" b="0"/>
              <wp:wrapNone/>
              <wp:docPr id="252001297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20130" cy="1397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635">
                        <a:solidFill>
                          <a:srgbClr val="00CCFF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45F104" id="Rectangle 7" o:spid="_x0000_s1026" style="position:absolute;margin-left:0;margin-top:0;width:481.9pt;height:1.1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" o:allowincell="f" fillcolor="black" strokecolor="#0cf" strokeweight=".05pt">
              <w10:wrap anchorx="margin"/>
            </v:rect>
          </w:pict>
        </mc:Fallback>
      </mc:AlternateContent>
    </w:r>
  </w:p>
  <w:p w14:paraId="7320F4B6" w14:textId="77777777" w:rsidR="007E37E9" w:rsidRDefault="007E37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35A89" w14:textId="77777777" w:rsidR="00714F39" w:rsidRDefault="00714F39">
      <w:r>
        <w:separator/>
      </w:r>
    </w:p>
  </w:footnote>
  <w:footnote w:type="continuationSeparator" w:id="0">
    <w:p w14:paraId="7E1F9AC7" w14:textId="77777777" w:rsidR="00714F39" w:rsidRDefault="00714F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2FB97" w14:textId="2308F953" w:rsidR="00AB42D0" w:rsidRDefault="00A9154F" w:rsidP="00AB42D0">
    <w:pPr>
      <w:pStyle w:val="Header"/>
      <w:rPr>
        <w:rFonts w:ascii="Calibri" w:hAnsi="Calibri"/>
        <w:noProof/>
        <w:snapToGrid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5B268319" wp14:editId="58D5F446">
              <wp:simplePos x="0" y="0"/>
              <wp:positionH relativeFrom="column">
                <wp:posOffset>2176780</wp:posOffset>
              </wp:positionH>
              <wp:positionV relativeFrom="paragraph">
                <wp:posOffset>-169545</wp:posOffset>
              </wp:positionV>
              <wp:extent cx="3729990" cy="981710"/>
              <wp:effectExtent l="0" t="0" r="0" b="0"/>
              <wp:wrapSquare wrapText="bothSides"/>
              <wp:docPr id="65011307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9990" cy="9817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F79B33" w14:textId="77777777" w:rsidR="00AB42D0" w:rsidRPr="00AB42D0" w:rsidRDefault="00AB42D0" w:rsidP="00AB42D0">
                          <w:pPr>
                            <w:tabs>
                              <w:tab w:val="left" w:pos="-720"/>
                            </w:tabs>
                            <w:suppressAutoHyphens/>
                            <w:jc w:val="right"/>
                            <w:rPr>
                              <w:rFonts w:ascii="Aptos Display" w:hAnsi="Aptos Display"/>
                              <w:color w:val="45B0E1"/>
                              <w:sz w:val="18"/>
                              <w:szCs w:val="22"/>
                            </w:rPr>
                          </w:pPr>
                          <w:r w:rsidRPr="00AB42D0">
                            <w:rPr>
                              <w:rFonts w:ascii="Aptos Display" w:hAnsi="Aptos Display"/>
                              <w:color w:val="45B0E1"/>
                              <w:sz w:val="18"/>
                              <w:szCs w:val="22"/>
                            </w:rPr>
                            <w:t>Chadwick Switchboards Pty Ltd</w:t>
                          </w:r>
                        </w:p>
                        <w:p w14:paraId="4309F9CD" w14:textId="77777777" w:rsidR="00AB42D0" w:rsidRPr="00AB42D0" w:rsidRDefault="00AB42D0" w:rsidP="00AB42D0">
                          <w:pPr>
                            <w:tabs>
                              <w:tab w:val="left" w:pos="-720"/>
                            </w:tabs>
                            <w:suppressAutoHyphens/>
                            <w:spacing w:line="276" w:lineRule="auto"/>
                            <w:jc w:val="right"/>
                            <w:rPr>
                              <w:rFonts w:ascii="Aptos Display" w:hAnsi="Aptos Display"/>
                              <w:color w:val="45B0E1"/>
                              <w:sz w:val="16"/>
                            </w:rPr>
                          </w:pPr>
                          <w:r w:rsidRPr="00AB42D0">
                            <w:rPr>
                              <w:rFonts w:ascii="Aptos Display" w:hAnsi="Aptos Display"/>
                              <w:color w:val="45B0E1"/>
                              <w:sz w:val="16"/>
                            </w:rPr>
                            <w:t>ABN: 13 153 221 848</w:t>
                          </w:r>
                        </w:p>
                        <w:p w14:paraId="70C0F421" w14:textId="77777777" w:rsidR="00AB42D0" w:rsidRPr="00AB42D0" w:rsidRDefault="00AB42D0" w:rsidP="00AB42D0">
                          <w:pPr>
                            <w:tabs>
                              <w:tab w:val="left" w:pos="-720"/>
                            </w:tabs>
                            <w:suppressAutoHyphens/>
                            <w:jc w:val="right"/>
                            <w:rPr>
                              <w:rFonts w:ascii="Aptos Display" w:hAnsi="Aptos Display"/>
                              <w:color w:val="45B0E1"/>
                              <w:sz w:val="16"/>
                            </w:rPr>
                          </w:pPr>
                          <w:r w:rsidRPr="00AB42D0">
                            <w:rPr>
                              <w:rFonts w:ascii="Aptos Display" w:hAnsi="Aptos Display"/>
                              <w:color w:val="45B0E1"/>
                              <w:sz w:val="16"/>
                            </w:rPr>
                            <w:t>2/19 Chifley Street, Smithfield, NSW 2164</w:t>
                          </w:r>
                        </w:p>
                        <w:p w14:paraId="35627AD8" w14:textId="77777777" w:rsidR="00AB42D0" w:rsidRPr="00AB42D0" w:rsidRDefault="00AB42D0" w:rsidP="00AB42D0">
                          <w:pPr>
                            <w:tabs>
                              <w:tab w:val="left" w:pos="-720"/>
                            </w:tabs>
                            <w:suppressAutoHyphens/>
                            <w:jc w:val="right"/>
                            <w:rPr>
                              <w:rFonts w:ascii="Aptos Display" w:hAnsi="Aptos Display"/>
                              <w:color w:val="45B0E1"/>
                              <w:sz w:val="16"/>
                            </w:rPr>
                          </w:pPr>
                          <w:r w:rsidRPr="00AB42D0">
                            <w:rPr>
                              <w:rFonts w:ascii="Aptos Display" w:hAnsi="Aptos Display"/>
                              <w:color w:val="45B0E1"/>
                              <w:sz w:val="16"/>
                            </w:rPr>
                            <w:t>PO Box 7135, Wetherill Park, NSW 2164</w:t>
                          </w:r>
                        </w:p>
                        <w:p w14:paraId="1E0F76D4" w14:textId="77777777" w:rsidR="00AB42D0" w:rsidRPr="00AB42D0" w:rsidRDefault="00AB42D0" w:rsidP="00AB42D0">
                          <w:pPr>
                            <w:tabs>
                              <w:tab w:val="left" w:pos="-720"/>
                            </w:tabs>
                            <w:suppressAutoHyphens/>
                            <w:jc w:val="right"/>
                            <w:rPr>
                              <w:rFonts w:ascii="Aptos Display" w:hAnsi="Aptos Display"/>
                              <w:color w:val="45B0E1"/>
                              <w:sz w:val="12"/>
                              <w:szCs w:val="16"/>
                            </w:rPr>
                          </w:pPr>
                        </w:p>
                        <w:p w14:paraId="524E6BFF" w14:textId="77777777" w:rsidR="00AB42D0" w:rsidRPr="00AB42D0" w:rsidRDefault="00AB42D0" w:rsidP="00AB42D0">
                          <w:pPr>
                            <w:tabs>
                              <w:tab w:val="left" w:pos="-720"/>
                            </w:tabs>
                            <w:suppressAutoHyphens/>
                            <w:jc w:val="right"/>
                            <w:rPr>
                              <w:rFonts w:ascii="Aptos Display" w:hAnsi="Aptos Display"/>
                              <w:color w:val="45B0E1"/>
                              <w:sz w:val="16"/>
                            </w:rPr>
                          </w:pPr>
                          <w:r w:rsidRPr="00AB42D0">
                            <w:rPr>
                              <w:rFonts w:ascii="Aptos Display" w:hAnsi="Aptos Display"/>
                              <w:color w:val="45B0E1"/>
                              <w:sz w:val="16"/>
                            </w:rPr>
                            <w:t>Phone: (02) 9756 4800</w:t>
                          </w:r>
                        </w:p>
                        <w:p w14:paraId="2591EC55" w14:textId="77777777" w:rsidR="00AB42D0" w:rsidRPr="00AB42D0" w:rsidRDefault="00AB42D0" w:rsidP="00AB42D0">
                          <w:pPr>
                            <w:jc w:val="right"/>
                            <w:rPr>
                              <w:rFonts w:ascii="Aptos Display" w:hAnsi="Aptos Display"/>
                              <w:color w:val="45B0E1"/>
                              <w:sz w:val="22"/>
                              <w:szCs w:val="18"/>
                            </w:rPr>
                          </w:pPr>
                          <w:r w:rsidRPr="00AB42D0">
                            <w:rPr>
                              <w:rFonts w:ascii="Aptos Display" w:hAnsi="Aptos Display"/>
                              <w:color w:val="45B0E1"/>
                              <w:sz w:val="16"/>
                            </w:rPr>
                            <w:t>Email: info@chadwickswitchboards.com.au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26831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71.4pt;margin-top:-13.35pt;width:293.7pt;height:77.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" stroked="f">
              <v:textbox>
                <w:txbxContent>
                  <w:p w14:paraId="71F79B33" w14:textId="77777777" w:rsidR="00AB42D0" w:rsidRPr="00AB42D0" w:rsidRDefault="00AB42D0" w:rsidP="00AB42D0">
                    <w:pPr>
                      <w:tabs>
                        <w:tab w:val="left" w:pos="-720"/>
                      </w:tabs>
                      <w:suppressAutoHyphens/>
                      <w:jc w:val="right"/>
                      <w:rPr>
                        <w:rFonts w:ascii="Aptos Display" w:hAnsi="Aptos Display"/>
                        <w:color w:val="45B0E1"/>
                        <w:sz w:val="18"/>
                        <w:szCs w:val="22"/>
                      </w:rPr>
                    </w:pPr>
                    <w:r w:rsidRPr="00AB42D0">
                      <w:rPr>
                        <w:rFonts w:ascii="Aptos Display" w:hAnsi="Aptos Display"/>
                        <w:color w:val="45B0E1"/>
                        <w:sz w:val="18"/>
                        <w:szCs w:val="22"/>
                      </w:rPr>
                      <w:t>Chadwick Switchboards Pty Ltd</w:t>
                    </w:r>
                  </w:p>
                  <w:p w14:paraId="4309F9CD" w14:textId="77777777" w:rsidR="00AB42D0" w:rsidRPr="00AB42D0" w:rsidRDefault="00AB42D0" w:rsidP="00AB42D0">
                    <w:pPr>
                      <w:tabs>
                        <w:tab w:val="left" w:pos="-720"/>
                      </w:tabs>
                      <w:suppressAutoHyphens/>
                      <w:spacing w:line="276" w:lineRule="auto"/>
                      <w:jc w:val="right"/>
                      <w:rPr>
                        <w:rFonts w:ascii="Aptos Display" w:hAnsi="Aptos Display"/>
                        <w:color w:val="45B0E1"/>
                        <w:sz w:val="16"/>
                      </w:rPr>
                    </w:pPr>
                    <w:r w:rsidRPr="00AB42D0">
                      <w:rPr>
                        <w:rFonts w:ascii="Aptos Display" w:hAnsi="Aptos Display"/>
                        <w:color w:val="45B0E1"/>
                        <w:sz w:val="16"/>
                      </w:rPr>
                      <w:t>ABN: 13 153 221 848</w:t>
                    </w:r>
                  </w:p>
                  <w:p w14:paraId="70C0F421" w14:textId="77777777" w:rsidR="00AB42D0" w:rsidRPr="00AB42D0" w:rsidRDefault="00AB42D0" w:rsidP="00AB42D0">
                    <w:pPr>
                      <w:tabs>
                        <w:tab w:val="left" w:pos="-720"/>
                      </w:tabs>
                      <w:suppressAutoHyphens/>
                      <w:jc w:val="right"/>
                      <w:rPr>
                        <w:rFonts w:ascii="Aptos Display" w:hAnsi="Aptos Display"/>
                        <w:color w:val="45B0E1"/>
                        <w:sz w:val="16"/>
                      </w:rPr>
                    </w:pPr>
                    <w:r w:rsidRPr="00AB42D0">
                      <w:rPr>
                        <w:rFonts w:ascii="Aptos Display" w:hAnsi="Aptos Display"/>
                        <w:color w:val="45B0E1"/>
                        <w:sz w:val="16"/>
                      </w:rPr>
                      <w:t>2/19 Chifley Street, Smithfield, NSW 2164</w:t>
                    </w:r>
                  </w:p>
                  <w:p w14:paraId="35627AD8" w14:textId="77777777" w:rsidR="00AB42D0" w:rsidRPr="00AB42D0" w:rsidRDefault="00AB42D0" w:rsidP="00AB42D0">
                    <w:pPr>
                      <w:tabs>
                        <w:tab w:val="left" w:pos="-720"/>
                      </w:tabs>
                      <w:suppressAutoHyphens/>
                      <w:jc w:val="right"/>
                      <w:rPr>
                        <w:rFonts w:ascii="Aptos Display" w:hAnsi="Aptos Display"/>
                        <w:color w:val="45B0E1"/>
                        <w:sz w:val="16"/>
                      </w:rPr>
                    </w:pPr>
                    <w:r w:rsidRPr="00AB42D0">
                      <w:rPr>
                        <w:rFonts w:ascii="Aptos Display" w:hAnsi="Aptos Display"/>
                        <w:color w:val="45B0E1"/>
                        <w:sz w:val="16"/>
                      </w:rPr>
                      <w:t>PO Box 7135, Wetherill Park, NSW 2164</w:t>
                    </w:r>
                  </w:p>
                  <w:p w14:paraId="1E0F76D4" w14:textId="77777777" w:rsidR="00AB42D0" w:rsidRPr="00AB42D0" w:rsidRDefault="00AB42D0" w:rsidP="00AB42D0">
                    <w:pPr>
                      <w:tabs>
                        <w:tab w:val="left" w:pos="-720"/>
                      </w:tabs>
                      <w:suppressAutoHyphens/>
                      <w:jc w:val="right"/>
                      <w:rPr>
                        <w:rFonts w:ascii="Aptos Display" w:hAnsi="Aptos Display"/>
                        <w:color w:val="45B0E1"/>
                        <w:sz w:val="12"/>
                        <w:szCs w:val="16"/>
                      </w:rPr>
                    </w:pPr>
                  </w:p>
                  <w:p w14:paraId="524E6BFF" w14:textId="77777777" w:rsidR="00AB42D0" w:rsidRPr="00AB42D0" w:rsidRDefault="00AB42D0" w:rsidP="00AB42D0">
                    <w:pPr>
                      <w:tabs>
                        <w:tab w:val="left" w:pos="-720"/>
                      </w:tabs>
                      <w:suppressAutoHyphens/>
                      <w:jc w:val="right"/>
                      <w:rPr>
                        <w:rFonts w:ascii="Aptos Display" w:hAnsi="Aptos Display"/>
                        <w:color w:val="45B0E1"/>
                        <w:sz w:val="16"/>
                      </w:rPr>
                    </w:pPr>
                    <w:r w:rsidRPr="00AB42D0">
                      <w:rPr>
                        <w:rFonts w:ascii="Aptos Display" w:hAnsi="Aptos Display"/>
                        <w:color w:val="45B0E1"/>
                        <w:sz w:val="16"/>
                      </w:rPr>
                      <w:t>Phone: (02) 9756 4800</w:t>
                    </w:r>
                  </w:p>
                  <w:p w14:paraId="2591EC55" w14:textId="77777777" w:rsidR="00AB42D0" w:rsidRPr="00AB42D0" w:rsidRDefault="00AB42D0" w:rsidP="00AB42D0">
                    <w:pPr>
                      <w:jc w:val="right"/>
                      <w:rPr>
                        <w:rFonts w:ascii="Aptos Display" w:hAnsi="Aptos Display"/>
                        <w:color w:val="45B0E1"/>
                        <w:sz w:val="22"/>
                        <w:szCs w:val="18"/>
                      </w:rPr>
                    </w:pPr>
                    <w:r w:rsidRPr="00AB42D0">
                      <w:rPr>
                        <w:rFonts w:ascii="Aptos Display" w:hAnsi="Aptos Display"/>
                        <w:color w:val="45B0E1"/>
                        <w:sz w:val="16"/>
                      </w:rPr>
                      <w:t>Email: info@chadwickswitchboards.com.au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AB42D0">
      <w:rPr>
        <w:rFonts w:ascii="Calibri" w:hAnsi="Calibri"/>
        <w:noProof/>
        <w:snapToGrid/>
      </w:rPr>
      <w:drawing>
        <wp:inline distT="0" distB="0" distL="0" distR="0" wp14:anchorId="6F802EDF" wp14:editId="3EB5D38F">
          <wp:extent cx="1790700" cy="695325"/>
          <wp:effectExtent l="0" t="0" r="0" b="0"/>
          <wp:docPr id="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-3691"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2AB9E2" w14:textId="3DBDBBDA" w:rsidR="00AB42D0" w:rsidRDefault="00A9154F" w:rsidP="00AB42D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23930438" wp14:editId="6DFA7DEC">
              <wp:simplePos x="0" y="0"/>
              <wp:positionH relativeFrom="column">
                <wp:posOffset>-146050</wp:posOffset>
              </wp:positionH>
              <wp:positionV relativeFrom="paragraph">
                <wp:posOffset>175894</wp:posOffset>
              </wp:positionV>
              <wp:extent cx="6057900" cy="0"/>
              <wp:effectExtent l="0" t="0" r="0" b="0"/>
              <wp:wrapNone/>
              <wp:docPr id="1230263228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156082">
                            <a:lumMod val="60000"/>
                            <a:lumOff val="4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3DB9255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1.5pt,13.85pt" to="465.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" strokecolor="#46b1e1" strokeweight="1.5pt">
              <v:stroke joinstyle="miter"/>
              <o:lock v:ext="edit" shapetype="f"/>
            </v:line>
          </w:pict>
        </mc:Fallback>
      </mc:AlternateContent>
    </w:r>
  </w:p>
  <w:p w14:paraId="6929C766" w14:textId="77777777" w:rsidR="007E37E9" w:rsidRDefault="007E37E9">
    <w:pPr>
      <w:pStyle w:val="Heading4"/>
      <w:rPr>
        <w:sz w:val="16"/>
      </w:rPr>
    </w:pPr>
  </w:p>
  <w:p w14:paraId="02D38C05" w14:textId="77777777" w:rsidR="007E37E9" w:rsidRPr="00AB42D0" w:rsidRDefault="007E37E9">
    <w:pPr>
      <w:pStyle w:val="Heading4"/>
      <w:rPr>
        <w:rFonts w:ascii="Univers" w:hAnsi="Univers"/>
        <w:bCs/>
        <w:color w:val="00B0F0"/>
        <w:sz w:val="24"/>
        <w:szCs w:val="24"/>
      </w:rPr>
    </w:pPr>
    <w:r w:rsidRPr="00AB42D0">
      <w:rPr>
        <w:rFonts w:ascii="Univers" w:hAnsi="Univers"/>
        <w:bCs/>
        <w:color w:val="00B0F0"/>
        <w:sz w:val="24"/>
        <w:szCs w:val="24"/>
      </w:rPr>
      <w:t>QUOTATION</w:t>
    </w:r>
  </w:p>
  <w:p w14:paraId="08AF47E1" w14:textId="77777777" w:rsidR="007E37E9" w:rsidRDefault="007E37E9">
    <w:pPr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208"/>
    <w:multiLevelType w:val="hybridMultilevel"/>
    <w:tmpl w:val="737CE5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024270"/>
    <w:multiLevelType w:val="hybridMultilevel"/>
    <w:tmpl w:val="2F10F3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94EC3"/>
    <w:multiLevelType w:val="hybridMultilevel"/>
    <w:tmpl w:val="864474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91620"/>
    <w:multiLevelType w:val="singleLevel"/>
    <w:tmpl w:val="B164C588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</w:abstractNum>
  <w:abstractNum w:abstractNumId="4" w15:restartNumberingAfterBreak="0">
    <w:nsid w:val="41CA2A87"/>
    <w:multiLevelType w:val="hybridMultilevel"/>
    <w:tmpl w:val="56127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00BB0"/>
    <w:multiLevelType w:val="hybridMultilevel"/>
    <w:tmpl w:val="2E1EA4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8315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8FA6048"/>
    <w:multiLevelType w:val="singleLevel"/>
    <w:tmpl w:val="DD30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5023095E"/>
    <w:multiLevelType w:val="hybridMultilevel"/>
    <w:tmpl w:val="0518C6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74B7E"/>
    <w:multiLevelType w:val="singleLevel"/>
    <w:tmpl w:val="02667D1A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0" w15:restartNumberingAfterBreak="0">
    <w:nsid w:val="58766712"/>
    <w:multiLevelType w:val="hybridMultilevel"/>
    <w:tmpl w:val="EF08C9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55C5D"/>
    <w:multiLevelType w:val="hybridMultilevel"/>
    <w:tmpl w:val="257444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CD7BEC"/>
    <w:multiLevelType w:val="hybridMultilevel"/>
    <w:tmpl w:val="CE88C9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438E0"/>
    <w:multiLevelType w:val="hybridMultilevel"/>
    <w:tmpl w:val="6FC0A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4E4048"/>
    <w:multiLevelType w:val="singleLevel"/>
    <w:tmpl w:val="02667D1A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5" w15:restartNumberingAfterBreak="0">
    <w:nsid w:val="6E255634"/>
    <w:multiLevelType w:val="hybridMultilevel"/>
    <w:tmpl w:val="807A2A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F90104"/>
    <w:multiLevelType w:val="hybridMultilevel"/>
    <w:tmpl w:val="3AAEAC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892450">
    <w:abstractNumId w:val="6"/>
  </w:num>
  <w:num w:numId="2" w16cid:durableId="1302685294">
    <w:abstractNumId w:val="3"/>
  </w:num>
  <w:num w:numId="3" w16cid:durableId="1245216171">
    <w:abstractNumId w:val="14"/>
  </w:num>
  <w:num w:numId="4" w16cid:durableId="1240948376">
    <w:abstractNumId w:val="9"/>
  </w:num>
  <w:num w:numId="5" w16cid:durableId="1079860775">
    <w:abstractNumId w:val="4"/>
  </w:num>
  <w:num w:numId="6" w16cid:durableId="1115490415">
    <w:abstractNumId w:val="8"/>
  </w:num>
  <w:num w:numId="7" w16cid:durableId="838810564">
    <w:abstractNumId w:val="5"/>
  </w:num>
  <w:num w:numId="8" w16cid:durableId="93788058">
    <w:abstractNumId w:val="11"/>
  </w:num>
  <w:num w:numId="9" w16cid:durableId="577401831">
    <w:abstractNumId w:val="12"/>
  </w:num>
  <w:num w:numId="10" w16cid:durableId="1135836765">
    <w:abstractNumId w:val="10"/>
  </w:num>
  <w:num w:numId="11" w16cid:durableId="95299112">
    <w:abstractNumId w:val="1"/>
  </w:num>
  <w:num w:numId="12" w16cid:durableId="56172667">
    <w:abstractNumId w:val="15"/>
  </w:num>
  <w:num w:numId="13" w16cid:durableId="1201437348">
    <w:abstractNumId w:val="7"/>
  </w:num>
  <w:num w:numId="14" w16cid:durableId="808399780">
    <w:abstractNumId w:val="0"/>
  </w:num>
  <w:num w:numId="15" w16cid:durableId="1635596939">
    <w:abstractNumId w:val="2"/>
  </w:num>
  <w:num w:numId="16" w16cid:durableId="672074409">
    <w:abstractNumId w:val="16"/>
  </w:num>
  <w:num w:numId="17" w16cid:durableId="6576167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defaultTabStop w:val="720"/>
  <w:hyphenationZone w:val="978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>
      <o:colormru v:ext="edit" colors="aqua,#0cf"/>
    </o:shapedefaults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E3"/>
    <w:rsid w:val="0000083B"/>
    <w:rsid w:val="00012BE5"/>
    <w:rsid w:val="000138F0"/>
    <w:rsid w:val="000218A4"/>
    <w:rsid w:val="00021F2B"/>
    <w:rsid w:val="000338EE"/>
    <w:rsid w:val="0003396C"/>
    <w:rsid w:val="0003621D"/>
    <w:rsid w:val="00040A50"/>
    <w:rsid w:val="000411E2"/>
    <w:rsid w:val="00042257"/>
    <w:rsid w:val="00052315"/>
    <w:rsid w:val="000723C3"/>
    <w:rsid w:val="00076DE5"/>
    <w:rsid w:val="00077AB2"/>
    <w:rsid w:val="0008030C"/>
    <w:rsid w:val="00096562"/>
    <w:rsid w:val="000A1A78"/>
    <w:rsid w:val="000A3607"/>
    <w:rsid w:val="000B11A3"/>
    <w:rsid w:val="000B2692"/>
    <w:rsid w:val="000B27CA"/>
    <w:rsid w:val="000B77FA"/>
    <w:rsid w:val="000C2314"/>
    <w:rsid w:val="000C2FD9"/>
    <w:rsid w:val="000C3778"/>
    <w:rsid w:val="000C7B10"/>
    <w:rsid w:val="000C7DCF"/>
    <w:rsid w:val="000D1CAE"/>
    <w:rsid w:val="000D55C7"/>
    <w:rsid w:val="000D78B8"/>
    <w:rsid w:val="000D7A49"/>
    <w:rsid w:val="000D7B5E"/>
    <w:rsid w:val="000E3272"/>
    <w:rsid w:val="000E4DCB"/>
    <w:rsid w:val="000E5B8D"/>
    <w:rsid w:val="000E6E22"/>
    <w:rsid w:val="000F2EE3"/>
    <w:rsid w:val="000F4F3C"/>
    <w:rsid w:val="000F55AC"/>
    <w:rsid w:val="00102AE4"/>
    <w:rsid w:val="001032FA"/>
    <w:rsid w:val="0010501F"/>
    <w:rsid w:val="001120B6"/>
    <w:rsid w:val="00114205"/>
    <w:rsid w:val="00114A55"/>
    <w:rsid w:val="00116142"/>
    <w:rsid w:val="001247BF"/>
    <w:rsid w:val="00126BA0"/>
    <w:rsid w:val="00132DF8"/>
    <w:rsid w:val="00133517"/>
    <w:rsid w:val="00133E16"/>
    <w:rsid w:val="00134AF7"/>
    <w:rsid w:val="00140DAA"/>
    <w:rsid w:val="00144B65"/>
    <w:rsid w:val="00145229"/>
    <w:rsid w:val="0015151E"/>
    <w:rsid w:val="00152982"/>
    <w:rsid w:val="00154007"/>
    <w:rsid w:val="001543D2"/>
    <w:rsid w:val="00156F1F"/>
    <w:rsid w:val="00157AB3"/>
    <w:rsid w:val="001605D8"/>
    <w:rsid w:val="00160AD6"/>
    <w:rsid w:val="00160BD1"/>
    <w:rsid w:val="00163717"/>
    <w:rsid w:val="00164818"/>
    <w:rsid w:val="0016705E"/>
    <w:rsid w:val="00167503"/>
    <w:rsid w:val="001742D7"/>
    <w:rsid w:val="00174555"/>
    <w:rsid w:val="00175D40"/>
    <w:rsid w:val="00182426"/>
    <w:rsid w:val="0018754B"/>
    <w:rsid w:val="001877AE"/>
    <w:rsid w:val="00195CD5"/>
    <w:rsid w:val="00195FDA"/>
    <w:rsid w:val="001A233D"/>
    <w:rsid w:val="001A26F3"/>
    <w:rsid w:val="001A6A27"/>
    <w:rsid w:val="001B3B55"/>
    <w:rsid w:val="001B6C4C"/>
    <w:rsid w:val="001C15AA"/>
    <w:rsid w:val="001C2887"/>
    <w:rsid w:val="001C2B4C"/>
    <w:rsid w:val="001C7CCA"/>
    <w:rsid w:val="001D15F8"/>
    <w:rsid w:val="001D3BFB"/>
    <w:rsid w:val="001D6160"/>
    <w:rsid w:val="001E4ACA"/>
    <w:rsid w:val="001E5D31"/>
    <w:rsid w:val="001F044E"/>
    <w:rsid w:val="001F312E"/>
    <w:rsid w:val="001F33DC"/>
    <w:rsid w:val="001F3E58"/>
    <w:rsid w:val="001F4C86"/>
    <w:rsid w:val="001F58A6"/>
    <w:rsid w:val="001F6BDD"/>
    <w:rsid w:val="001F7E6A"/>
    <w:rsid w:val="00200058"/>
    <w:rsid w:val="00200407"/>
    <w:rsid w:val="00203000"/>
    <w:rsid w:val="0020388C"/>
    <w:rsid w:val="00205B64"/>
    <w:rsid w:val="00206A9B"/>
    <w:rsid w:val="00214F4B"/>
    <w:rsid w:val="00217C7D"/>
    <w:rsid w:val="00230EDA"/>
    <w:rsid w:val="00242257"/>
    <w:rsid w:val="00260312"/>
    <w:rsid w:val="00261A52"/>
    <w:rsid w:val="0026586D"/>
    <w:rsid w:val="002745D1"/>
    <w:rsid w:val="002775DA"/>
    <w:rsid w:val="00280775"/>
    <w:rsid w:val="00286437"/>
    <w:rsid w:val="00295FB3"/>
    <w:rsid w:val="002A1B84"/>
    <w:rsid w:val="002A50F9"/>
    <w:rsid w:val="002A6338"/>
    <w:rsid w:val="002A75C1"/>
    <w:rsid w:val="002B5D02"/>
    <w:rsid w:val="002C0657"/>
    <w:rsid w:val="002C1551"/>
    <w:rsid w:val="002C3C6A"/>
    <w:rsid w:val="002C7906"/>
    <w:rsid w:val="002D1011"/>
    <w:rsid w:val="002D3C0E"/>
    <w:rsid w:val="002D6D51"/>
    <w:rsid w:val="002E4944"/>
    <w:rsid w:val="002E5140"/>
    <w:rsid w:val="00303799"/>
    <w:rsid w:val="0030461F"/>
    <w:rsid w:val="00313C2C"/>
    <w:rsid w:val="00315E37"/>
    <w:rsid w:val="003256FF"/>
    <w:rsid w:val="003263CD"/>
    <w:rsid w:val="003362AA"/>
    <w:rsid w:val="00340180"/>
    <w:rsid w:val="00342A3B"/>
    <w:rsid w:val="00344905"/>
    <w:rsid w:val="003456C9"/>
    <w:rsid w:val="00351620"/>
    <w:rsid w:val="00351F88"/>
    <w:rsid w:val="003575A7"/>
    <w:rsid w:val="003634CC"/>
    <w:rsid w:val="00364F36"/>
    <w:rsid w:val="00365253"/>
    <w:rsid w:val="00382C8C"/>
    <w:rsid w:val="0038485D"/>
    <w:rsid w:val="00386C4E"/>
    <w:rsid w:val="00391A60"/>
    <w:rsid w:val="003941F4"/>
    <w:rsid w:val="00396500"/>
    <w:rsid w:val="003971EA"/>
    <w:rsid w:val="003A03FD"/>
    <w:rsid w:val="003A3790"/>
    <w:rsid w:val="003A3AF5"/>
    <w:rsid w:val="003A5A34"/>
    <w:rsid w:val="003A6785"/>
    <w:rsid w:val="003A769E"/>
    <w:rsid w:val="003B10C7"/>
    <w:rsid w:val="003C13A5"/>
    <w:rsid w:val="003C25C8"/>
    <w:rsid w:val="003C4C8E"/>
    <w:rsid w:val="003E373F"/>
    <w:rsid w:val="003F0310"/>
    <w:rsid w:val="003F19C8"/>
    <w:rsid w:val="003F31C6"/>
    <w:rsid w:val="003F444A"/>
    <w:rsid w:val="00402DFA"/>
    <w:rsid w:val="00413622"/>
    <w:rsid w:val="004171F5"/>
    <w:rsid w:val="004243F4"/>
    <w:rsid w:val="00426105"/>
    <w:rsid w:val="0042778D"/>
    <w:rsid w:val="00431824"/>
    <w:rsid w:val="00431835"/>
    <w:rsid w:val="00433FC8"/>
    <w:rsid w:val="004356E3"/>
    <w:rsid w:val="00436C89"/>
    <w:rsid w:val="00443353"/>
    <w:rsid w:val="004433A9"/>
    <w:rsid w:val="004458A8"/>
    <w:rsid w:val="00445F35"/>
    <w:rsid w:val="0045366A"/>
    <w:rsid w:val="00460249"/>
    <w:rsid w:val="00464CE2"/>
    <w:rsid w:val="00467791"/>
    <w:rsid w:val="00470BE6"/>
    <w:rsid w:val="00472C7C"/>
    <w:rsid w:val="004735B4"/>
    <w:rsid w:val="00483471"/>
    <w:rsid w:val="00485230"/>
    <w:rsid w:val="004862DD"/>
    <w:rsid w:val="00492972"/>
    <w:rsid w:val="00497DB9"/>
    <w:rsid w:val="004A4316"/>
    <w:rsid w:val="004B441A"/>
    <w:rsid w:val="004D1924"/>
    <w:rsid w:val="004D263C"/>
    <w:rsid w:val="004D2817"/>
    <w:rsid w:val="004E1C35"/>
    <w:rsid w:val="004E3473"/>
    <w:rsid w:val="004E3565"/>
    <w:rsid w:val="004F0CE5"/>
    <w:rsid w:val="00501546"/>
    <w:rsid w:val="00503EAA"/>
    <w:rsid w:val="0050482C"/>
    <w:rsid w:val="005143A1"/>
    <w:rsid w:val="005213B9"/>
    <w:rsid w:val="00524223"/>
    <w:rsid w:val="00524EB3"/>
    <w:rsid w:val="005262FF"/>
    <w:rsid w:val="0053095A"/>
    <w:rsid w:val="005319FD"/>
    <w:rsid w:val="00534A35"/>
    <w:rsid w:val="00543A20"/>
    <w:rsid w:val="0054705D"/>
    <w:rsid w:val="0056690C"/>
    <w:rsid w:val="00567183"/>
    <w:rsid w:val="00570537"/>
    <w:rsid w:val="005710DC"/>
    <w:rsid w:val="00573227"/>
    <w:rsid w:val="00574EE2"/>
    <w:rsid w:val="00577D9C"/>
    <w:rsid w:val="0058548E"/>
    <w:rsid w:val="0059282A"/>
    <w:rsid w:val="00595293"/>
    <w:rsid w:val="00596FDA"/>
    <w:rsid w:val="005A5587"/>
    <w:rsid w:val="005B087A"/>
    <w:rsid w:val="005B4285"/>
    <w:rsid w:val="005B712A"/>
    <w:rsid w:val="005C0028"/>
    <w:rsid w:val="005C090A"/>
    <w:rsid w:val="005C62E8"/>
    <w:rsid w:val="005C6B72"/>
    <w:rsid w:val="005C77E9"/>
    <w:rsid w:val="005C7CEC"/>
    <w:rsid w:val="005D1D4C"/>
    <w:rsid w:val="005D2806"/>
    <w:rsid w:val="005D35C3"/>
    <w:rsid w:val="005D6767"/>
    <w:rsid w:val="005E0E6E"/>
    <w:rsid w:val="006119A8"/>
    <w:rsid w:val="0061262C"/>
    <w:rsid w:val="00613FAA"/>
    <w:rsid w:val="00622AC7"/>
    <w:rsid w:val="006242E9"/>
    <w:rsid w:val="00625174"/>
    <w:rsid w:val="0063315A"/>
    <w:rsid w:val="00634ED4"/>
    <w:rsid w:val="006510E6"/>
    <w:rsid w:val="00653C98"/>
    <w:rsid w:val="00657A9C"/>
    <w:rsid w:val="006631C2"/>
    <w:rsid w:val="00663EA2"/>
    <w:rsid w:val="00665513"/>
    <w:rsid w:val="0067054D"/>
    <w:rsid w:val="00671F13"/>
    <w:rsid w:val="006739A2"/>
    <w:rsid w:val="00673DC4"/>
    <w:rsid w:val="0067562D"/>
    <w:rsid w:val="0068213B"/>
    <w:rsid w:val="00684A93"/>
    <w:rsid w:val="006854BD"/>
    <w:rsid w:val="0068568A"/>
    <w:rsid w:val="00692953"/>
    <w:rsid w:val="006965DC"/>
    <w:rsid w:val="006A4D7B"/>
    <w:rsid w:val="006B1061"/>
    <w:rsid w:val="006B1346"/>
    <w:rsid w:val="006B1C07"/>
    <w:rsid w:val="006B3D4F"/>
    <w:rsid w:val="006B4C05"/>
    <w:rsid w:val="006B6009"/>
    <w:rsid w:val="006B74DB"/>
    <w:rsid w:val="006C2161"/>
    <w:rsid w:val="006D42B4"/>
    <w:rsid w:val="006D62CF"/>
    <w:rsid w:val="006E30A7"/>
    <w:rsid w:val="006F4D99"/>
    <w:rsid w:val="00702488"/>
    <w:rsid w:val="00702DCB"/>
    <w:rsid w:val="00703E24"/>
    <w:rsid w:val="00714F39"/>
    <w:rsid w:val="007162AD"/>
    <w:rsid w:val="007242E1"/>
    <w:rsid w:val="00727F3D"/>
    <w:rsid w:val="00732ACC"/>
    <w:rsid w:val="00745B79"/>
    <w:rsid w:val="00746ABF"/>
    <w:rsid w:val="00747FD0"/>
    <w:rsid w:val="00752821"/>
    <w:rsid w:val="007555DB"/>
    <w:rsid w:val="00760414"/>
    <w:rsid w:val="0077162C"/>
    <w:rsid w:val="007778A7"/>
    <w:rsid w:val="00782B4C"/>
    <w:rsid w:val="00784EDC"/>
    <w:rsid w:val="0078698C"/>
    <w:rsid w:val="00791DDF"/>
    <w:rsid w:val="007A2E09"/>
    <w:rsid w:val="007A7622"/>
    <w:rsid w:val="007B4B20"/>
    <w:rsid w:val="007C0187"/>
    <w:rsid w:val="007C2B00"/>
    <w:rsid w:val="007C30CF"/>
    <w:rsid w:val="007C5DF0"/>
    <w:rsid w:val="007D0252"/>
    <w:rsid w:val="007D19D2"/>
    <w:rsid w:val="007D4EF0"/>
    <w:rsid w:val="007D6914"/>
    <w:rsid w:val="007E0DB7"/>
    <w:rsid w:val="007E1A74"/>
    <w:rsid w:val="007E37E9"/>
    <w:rsid w:val="007E5B51"/>
    <w:rsid w:val="007F1477"/>
    <w:rsid w:val="007F14FD"/>
    <w:rsid w:val="007F44DC"/>
    <w:rsid w:val="008036BE"/>
    <w:rsid w:val="00805660"/>
    <w:rsid w:val="008134D4"/>
    <w:rsid w:val="0081756A"/>
    <w:rsid w:val="00817F58"/>
    <w:rsid w:val="00822C09"/>
    <w:rsid w:val="00825A28"/>
    <w:rsid w:val="0082647C"/>
    <w:rsid w:val="00826C45"/>
    <w:rsid w:val="008324C2"/>
    <w:rsid w:val="0083558C"/>
    <w:rsid w:val="00836BA0"/>
    <w:rsid w:val="00837033"/>
    <w:rsid w:val="00841A6A"/>
    <w:rsid w:val="008428FB"/>
    <w:rsid w:val="00850FEE"/>
    <w:rsid w:val="008518F1"/>
    <w:rsid w:val="00861BE0"/>
    <w:rsid w:val="00864DBD"/>
    <w:rsid w:val="0086539B"/>
    <w:rsid w:val="00865B3F"/>
    <w:rsid w:val="008709B5"/>
    <w:rsid w:val="00872932"/>
    <w:rsid w:val="00873C78"/>
    <w:rsid w:val="008743D4"/>
    <w:rsid w:val="00877048"/>
    <w:rsid w:val="008775F2"/>
    <w:rsid w:val="00877ECB"/>
    <w:rsid w:val="00877FBC"/>
    <w:rsid w:val="00880983"/>
    <w:rsid w:val="00880D1C"/>
    <w:rsid w:val="00883C12"/>
    <w:rsid w:val="00886EB6"/>
    <w:rsid w:val="00892A30"/>
    <w:rsid w:val="00893B85"/>
    <w:rsid w:val="008A05AD"/>
    <w:rsid w:val="008A1AB4"/>
    <w:rsid w:val="008A3F7C"/>
    <w:rsid w:val="008A76C6"/>
    <w:rsid w:val="008B48D3"/>
    <w:rsid w:val="008B51DA"/>
    <w:rsid w:val="008B5C9D"/>
    <w:rsid w:val="008B6D15"/>
    <w:rsid w:val="008D35E6"/>
    <w:rsid w:val="008E02E2"/>
    <w:rsid w:val="008F69DF"/>
    <w:rsid w:val="00902234"/>
    <w:rsid w:val="00902B9D"/>
    <w:rsid w:val="00905F03"/>
    <w:rsid w:val="00907D5C"/>
    <w:rsid w:val="0091320C"/>
    <w:rsid w:val="00913B1F"/>
    <w:rsid w:val="009148FA"/>
    <w:rsid w:val="00914CDF"/>
    <w:rsid w:val="00917D7C"/>
    <w:rsid w:val="0092579C"/>
    <w:rsid w:val="00925F6E"/>
    <w:rsid w:val="009335E2"/>
    <w:rsid w:val="00933DAB"/>
    <w:rsid w:val="00933FB5"/>
    <w:rsid w:val="00934D8B"/>
    <w:rsid w:val="00943D79"/>
    <w:rsid w:val="00952950"/>
    <w:rsid w:val="009631E0"/>
    <w:rsid w:val="00967A3B"/>
    <w:rsid w:val="0097075E"/>
    <w:rsid w:val="00975E65"/>
    <w:rsid w:val="00976E90"/>
    <w:rsid w:val="009815DA"/>
    <w:rsid w:val="00983ED2"/>
    <w:rsid w:val="00994F37"/>
    <w:rsid w:val="00996AB0"/>
    <w:rsid w:val="009A2AC7"/>
    <w:rsid w:val="009A6A17"/>
    <w:rsid w:val="009C23DA"/>
    <w:rsid w:val="009C3CA2"/>
    <w:rsid w:val="009C414D"/>
    <w:rsid w:val="009C6F50"/>
    <w:rsid w:val="009D0727"/>
    <w:rsid w:val="009D17C1"/>
    <w:rsid w:val="009D22D2"/>
    <w:rsid w:val="009D244F"/>
    <w:rsid w:val="009D29C1"/>
    <w:rsid w:val="009D6F6C"/>
    <w:rsid w:val="009D7426"/>
    <w:rsid w:val="009E02C7"/>
    <w:rsid w:val="009E05A6"/>
    <w:rsid w:val="009E22CC"/>
    <w:rsid w:val="009E3E13"/>
    <w:rsid w:val="009E5F76"/>
    <w:rsid w:val="009E7D38"/>
    <w:rsid w:val="009F1A4F"/>
    <w:rsid w:val="009F551A"/>
    <w:rsid w:val="00A01B09"/>
    <w:rsid w:val="00A04038"/>
    <w:rsid w:val="00A12F62"/>
    <w:rsid w:val="00A15930"/>
    <w:rsid w:val="00A20076"/>
    <w:rsid w:val="00A22C7E"/>
    <w:rsid w:val="00A24A8A"/>
    <w:rsid w:val="00A276FD"/>
    <w:rsid w:val="00A32D72"/>
    <w:rsid w:val="00A3414C"/>
    <w:rsid w:val="00A40119"/>
    <w:rsid w:val="00A420E4"/>
    <w:rsid w:val="00A47ECE"/>
    <w:rsid w:val="00A51842"/>
    <w:rsid w:val="00A56707"/>
    <w:rsid w:val="00A62CDA"/>
    <w:rsid w:val="00A70CB6"/>
    <w:rsid w:val="00A71D1C"/>
    <w:rsid w:val="00A75AC5"/>
    <w:rsid w:val="00A76F72"/>
    <w:rsid w:val="00A856A0"/>
    <w:rsid w:val="00A85A20"/>
    <w:rsid w:val="00A9154F"/>
    <w:rsid w:val="00A9378F"/>
    <w:rsid w:val="00A95949"/>
    <w:rsid w:val="00A95EF5"/>
    <w:rsid w:val="00A96D57"/>
    <w:rsid w:val="00A96DE1"/>
    <w:rsid w:val="00A971F2"/>
    <w:rsid w:val="00AA2460"/>
    <w:rsid w:val="00AA7AE5"/>
    <w:rsid w:val="00AB0C1A"/>
    <w:rsid w:val="00AB0FFD"/>
    <w:rsid w:val="00AB1CF8"/>
    <w:rsid w:val="00AB42D0"/>
    <w:rsid w:val="00AB5D22"/>
    <w:rsid w:val="00AB6090"/>
    <w:rsid w:val="00AC09CB"/>
    <w:rsid w:val="00AC13D0"/>
    <w:rsid w:val="00AC25E3"/>
    <w:rsid w:val="00AC3C85"/>
    <w:rsid w:val="00AD4057"/>
    <w:rsid w:val="00AE1268"/>
    <w:rsid w:val="00AE6043"/>
    <w:rsid w:val="00AF014C"/>
    <w:rsid w:val="00AF1EAB"/>
    <w:rsid w:val="00B00066"/>
    <w:rsid w:val="00B01072"/>
    <w:rsid w:val="00B122A5"/>
    <w:rsid w:val="00B169E7"/>
    <w:rsid w:val="00B17992"/>
    <w:rsid w:val="00B30D9E"/>
    <w:rsid w:val="00B34BB4"/>
    <w:rsid w:val="00B36C25"/>
    <w:rsid w:val="00B37824"/>
    <w:rsid w:val="00B51B5E"/>
    <w:rsid w:val="00B5688A"/>
    <w:rsid w:val="00B64A99"/>
    <w:rsid w:val="00B6558E"/>
    <w:rsid w:val="00B65B7E"/>
    <w:rsid w:val="00B76750"/>
    <w:rsid w:val="00B769CA"/>
    <w:rsid w:val="00B76D85"/>
    <w:rsid w:val="00B76DD9"/>
    <w:rsid w:val="00B927B1"/>
    <w:rsid w:val="00B97D78"/>
    <w:rsid w:val="00BB339C"/>
    <w:rsid w:val="00BB36CD"/>
    <w:rsid w:val="00BB3BD8"/>
    <w:rsid w:val="00BB6FE7"/>
    <w:rsid w:val="00BC01E5"/>
    <w:rsid w:val="00BC0D97"/>
    <w:rsid w:val="00BC22EB"/>
    <w:rsid w:val="00BD0CE1"/>
    <w:rsid w:val="00BE459D"/>
    <w:rsid w:val="00BF0828"/>
    <w:rsid w:val="00BF1615"/>
    <w:rsid w:val="00BF2A80"/>
    <w:rsid w:val="00BF3655"/>
    <w:rsid w:val="00C068A9"/>
    <w:rsid w:val="00C16522"/>
    <w:rsid w:val="00C16A1B"/>
    <w:rsid w:val="00C2184C"/>
    <w:rsid w:val="00C24771"/>
    <w:rsid w:val="00C265BF"/>
    <w:rsid w:val="00C26C50"/>
    <w:rsid w:val="00C26F0D"/>
    <w:rsid w:val="00C3024A"/>
    <w:rsid w:val="00C44235"/>
    <w:rsid w:val="00C468BF"/>
    <w:rsid w:val="00C474E1"/>
    <w:rsid w:val="00C55B89"/>
    <w:rsid w:val="00C56029"/>
    <w:rsid w:val="00C56B32"/>
    <w:rsid w:val="00C57C7A"/>
    <w:rsid w:val="00C647FD"/>
    <w:rsid w:val="00C736D1"/>
    <w:rsid w:val="00C77048"/>
    <w:rsid w:val="00C84614"/>
    <w:rsid w:val="00C92010"/>
    <w:rsid w:val="00C9470E"/>
    <w:rsid w:val="00CA0912"/>
    <w:rsid w:val="00CA1CB9"/>
    <w:rsid w:val="00CB0BD3"/>
    <w:rsid w:val="00CB1FB7"/>
    <w:rsid w:val="00CC2808"/>
    <w:rsid w:val="00CC334D"/>
    <w:rsid w:val="00CC3C39"/>
    <w:rsid w:val="00CD124E"/>
    <w:rsid w:val="00CD3BD8"/>
    <w:rsid w:val="00CE328C"/>
    <w:rsid w:val="00CE7378"/>
    <w:rsid w:val="00CE786D"/>
    <w:rsid w:val="00CF0076"/>
    <w:rsid w:val="00CF2831"/>
    <w:rsid w:val="00CF360F"/>
    <w:rsid w:val="00CF64C8"/>
    <w:rsid w:val="00D054CE"/>
    <w:rsid w:val="00D06BB6"/>
    <w:rsid w:val="00D07511"/>
    <w:rsid w:val="00D07835"/>
    <w:rsid w:val="00D1685D"/>
    <w:rsid w:val="00D221DA"/>
    <w:rsid w:val="00D26102"/>
    <w:rsid w:val="00D3628D"/>
    <w:rsid w:val="00D37F8B"/>
    <w:rsid w:val="00D43C7E"/>
    <w:rsid w:val="00D4512C"/>
    <w:rsid w:val="00D473F9"/>
    <w:rsid w:val="00D50BE0"/>
    <w:rsid w:val="00D5108A"/>
    <w:rsid w:val="00D5208B"/>
    <w:rsid w:val="00D57075"/>
    <w:rsid w:val="00D62BC5"/>
    <w:rsid w:val="00D66287"/>
    <w:rsid w:val="00D7494A"/>
    <w:rsid w:val="00D76D36"/>
    <w:rsid w:val="00D808B7"/>
    <w:rsid w:val="00D8192B"/>
    <w:rsid w:val="00D82C4B"/>
    <w:rsid w:val="00D836A6"/>
    <w:rsid w:val="00DA04B5"/>
    <w:rsid w:val="00DA0EBC"/>
    <w:rsid w:val="00DA22F6"/>
    <w:rsid w:val="00DB1FB1"/>
    <w:rsid w:val="00DC2312"/>
    <w:rsid w:val="00DE2CFA"/>
    <w:rsid w:val="00E003B6"/>
    <w:rsid w:val="00E022AB"/>
    <w:rsid w:val="00E02918"/>
    <w:rsid w:val="00E07E5B"/>
    <w:rsid w:val="00E10BC4"/>
    <w:rsid w:val="00E17F34"/>
    <w:rsid w:val="00E20617"/>
    <w:rsid w:val="00E30449"/>
    <w:rsid w:val="00E356E8"/>
    <w:rsid w:val="00E35FEB"/>
    <w:rsid w:val="00E36560"/>
    <w:rsid w:val="00E41EC7"/>
    <w:rsid w:val="00E436F9"/>
    <w:rsid w:val="00E51098"/>
    <w:rsid w:val="00E7324C"/>
    <w:rsid w:val="00E7417C"/>
    <w:rsid w:val="00E7425F"/>
    <w:rsid w:val="00E74616"/>
    <w:rsid w:val="00E810EE"/>
    <w:rsid w:val="00E85C9E"/>
    <w:rsid w:val="00E942D1"/>
    <w:rsid w:val="00E95DA7"/>
    <w:rsid w:val="00EA1267"/>
    <w:rsid w:val="00EA6071"/>
    <w:rsid w:val="00EA7DF9"/>
    <w:rsid w:val="00EB4B19"/>
    <w:rsid w:val="00EB68A7"/>
    <w:rsid w:val="00EB6937"/>
    <w:rsid w:val="00EC01D3"/>
    <w:rsid w:val="00EC219B"/>
    <w:rsid w:val="00EC21F4"/>
    <w:rsid w:val="00EC5356"/>
    <w:rsid w:val="00EC5D7B"/>
    <w:rsid w:val="00ED0E5F"/>
    <w:rsid w:val="00ED3FBB"/>
    <w:rsid w:val="00EE4A91"/>
    <w:rsid w:val="00EF36F5"/>
    <w:rsid w:val="00F02C7A"/>
    <w:rsid w:val="00F10BAD"/>
    <w:rsid w:val="00F21CF5"/>
    <w:rsid w:val="00F22B34"/>
    <w:rsid w:val="00F23641"/>
    <w:rsid w:val="00F27523"/>
    <w:rsid w:val="00F308B4"/>
    <w:rsid w:val="00F353B2"/>
    <w:rsid w:val="00F42098"/>
    <w:rsid w:val="00F428E7"/>
    <w:rsid w:val="00F4387F"/>
    <w:rsid w:val="00F45C12"/>
    <w:rsid w:val="00F50BE8"/>
    <w:rsid w:val="00F514DB"/>
    <w:rsid w:val="00F53A52"/>
    <w:rsid w:val="00F540E0"/>
    <w:rsid w:val="00F558AD"/>
    <w:rsid w:val="00F56A8F"/>
    <w:rsid w:val="00F6240C"/>
    <w:rsid w:val="00F63B36"/>
    <w:rsid w:val="00F72061"/>
    <w:rsid w:val="00F80BA5"/>
    <w:rsid w:val="00F81E82"/>
    <w:rsid w:val="00F8423D"/>
    <w:rsid w:val="00F96AB8"/>
    <w:rsid w:val="00FA2FD5"/>
    <w:rsid w:val="00FA6CBF"/>
    <w:rsid w:val="00FB4C6D"/>
    <w:rsid w:val="00FC5E63"/>
    <w:rsid w:val="00FD16FF"/>
    <w:rsid w:val="00FD640C"/>
    <w:rsid w:val="00FE01F0"/>
    <w:rsid w:val="00FF2B5B"/>
    <w:rsid w:val="00FF6112"/>
    <w:rsid w:val="00FF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aqua,#0cf"/>
    </o:shapedefaults>
    <o:shapelayout v:ext="edit">
      <o:idmap v:ext="edit" data="2"/>
    </o:shapelayout>
  </w:shapeDefaults>
  <w:decimalSymbol w:val="."/>
  <w:listSeparator w:val=","/>
  <w14:docId w14:val="09AF91CE"/>
  <w15:chartTrackingRefBased/>
  <w15:docId w15:val="{2CEBADBA-D008-471B-B094-6B1A0A7C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DB9"/>
    <w:pPr>
      <w:widowControl w:val="0"/>
    </w:pPr>
    <w:rPr>
      <w:rFonts w:ascii="CG Times" w:hAnsi="CG Times"/>
      <w:snapToGrid w:val="0"/>
      <w:sz w:val="24"/>
      <w:lang w:val="en-AU"/>
    </w:rPr>
  </w:style>
  <w:style w:type="paragraph" w:styleId="Heading1">
    <w:name w:val="heading 1"/>
    <w:basedOn w:val="Normal"/>
    <w:next w:val="Normal"/>
    <w:qFormat/>
    <w:pPr>
      <w:keepNext/>
      <w:tabs>
        <w:tab w:val="left" w:pos="-720"/>
      </w:tabs>
      <w:suppressAutoHyphens/>
      <w:jc w:val="center"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suppressAutoHyphens/>
      <w:outlineLvl w:val="1"/>
    </w:pPr>
    <w:rPr>
      <w:b/>
      <w:sz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Univers" w:hAnsi="Univers"/>
      <w:b/>
      <w:lang w:val="en-US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Univers" w:hAnsi="Univers"/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rFonts w:ascii="Univers" w:hAnsi="Univers"/>
      <w:b/>
      <w:bCs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Matura MT Script Capitals" w:hAnsi="Matura MT Script Capitals"/>
      <w:i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character" w:customStyle="1" w:styleId="Document8">
    <w:name w:val="Document 8"/>
    <w:basedOn w:val="DefaultParagraphFont"/>
  </w:style>
  <w:style w:type="character" w:customStyle="1" w:styleId="Document4">
    <w:name w:val="Document 4"/>
    <w:rPr>
      <w:b/>
      <w:i/>
      <w:sz w:val="24"/>
    </w:rPr>
  </w:style>
  <w:style w:type="character" w:customStyle="1" w:styleId="Document6">
    <w:name w:val="Document 6"/>
    <w:basedOn w:val="DefaultParagraphFont"/>
  </w:style>
  <w:style w:type="character" w:customStyle="1" w:styleId="Document5">
    <w:name w:val="Document 5"/>
    <w:basedOn w:val="DefaultParagraphFont"/>
  </w:style>
  <w:style w:type="character" w:customStyle="1" w:styleId="Document2">
    <w:name w:val="Document 2"/>
    <w:rPr>
      <w:rFonts w:ascii="CG Times" w:hAnsi="CG Times"/>
      <w:noProof w:val="0"/>
      <w:sz w:val="24"/>
      <w:lang w:val="en-US"/>
    </w:rPr>
  </w:style>
  <w:style w:type="character" w:customStyle="1" w:styleId="Document7">
    <w:name w:val="Document 7"/>
    <w:basedOn w:val="DefaultParagraphFont"/>
  </w:style>
  <w:style w:type="character" w:customStyle="1" w:styleId="Bibliogrphy">
    <w:name w:val="Bibliogrphy"/>
    <w:basedOn w:val="DefaultParagraphFont"/>
  </w:style>
  <w:style w:type="character" w:customStyle="1" w:styleId="RightPar1">
    <w:name w:val="Right Par 1"/>
    <w:basedOn w:val="DefaultParagraphFont"/>
  </w:style>
  <w:style w:type="character" w:customStyle="1" w:styleId="RightPar2">
    <w:name w:val="Right Par 2"/>
    <w:basedOn w:val="DefaultParagraphFont"/>
  </w:style>
  <w:style w:type="character" w:customStyle="1" w:styleId="Document3">
    <w:name w:val="Document 3"/>
    <w:rPr>
      <w:rFonts w:ascii="CG Times" w:hAnsi="CG Times"/>
      <w:noProof w:val="0"/>
      <w:sz w:val="24"/>
      <w:lang w:val="en-US"/>
    </w:rPr>
  </w:style>
  <w:style w:type="character" w:customStyle="1" w:styleId="RightPar3">
    <w:name w:val="Right Par 3"/>
    <w:basedOn w:val="DefaultParagraphFont"/>
  </w:style>
  <w:style w:type="character" w:customStyle="1" w:styleId="RightPar4">
    <w:name w:val="Right Par 4"/>
    <w:basedOn w:val="DefaultParagraphFont"/>
  </w:style>
  <w:style w:type="character" w:customStyle="1" w:styleId="RightPar5">
    <w:name w:val="Right Par 5"/>
    <w:basedOn w:val="DefaultParagraphFont"/>
  </w:style>
  <w:style w:type="character" w:customStyle="1" w:styleId="RightPar6">
    <w:name w:val="Right Par 6"/>
    <w:basedOn w:val="DefaultParagraphFont"/>
  </w:style>
  <w:style w:type="character" w:customStyle="1" w:styleId="RightPar7">
    <w:name w:val="Right Par 7"/>
    <w:basedOn w:val="DefaultParagraphFont"/>
  </w:style>
  <w:style w:type="character" w:customStyle="1" w:styleId="RightPar8">
    <w:name w:val="Right Par 8"/>
    <w:basedOn w:val="DefaultParagraphFont"/>
  </w:style>
  <w:style w:type="paragraph" w:customStyle="1" w:styleId="Document1">
    <w:name w:val="Document 1"/>
    <w:pPr>
      <w:keepNext/>
      <w:keepLines/>
      <w:widowControl w:val="0"/>
      <w:tabs>
        <w:tab w:val="left" w:pos="-720"/>
      </w:tabs>
      <w:suppressAutoHyphens/>
    </w:pPr>
    <w:rPr>
      <w:rFonts w:ascii="CG Times" w:hAnsi="CG Times"/>
      <w:snapToGrid w:val="0"/>
      <w:sz w:val="24"/>
    </w:rPr>
  </w:style>
  <w:style w:type="character" w:customStyle="1" w:styleId="TechInit">
    <w:name w:val="Tech Init"/>
    <w:rPr>
      <w:rFonts w:ascii="CG Times" w:hAnsi="CG Times"/>
      <w:noProof w:val="0"/>
      <w:sz w:val="24"/>
      <w:lang w:val="en-US"/>
    </w:rPr>
  </w:style>
  <w:style w:type="character" w:customStyle="1" w:styleId="Technical5">
    <w:name w:val="Technical 5"/>
    <w:basedOn w:val="DefaultParagraphFont"/>
  </w:style>
  <w:style w:type="character" w:customStyle="1" w:styleId="Technical6">
    <w:name w:val="Technical 6"/>
    <w:basedOn w:val="DefaultParagraphFont"/>
  </w:style>
  <w:style w:type="character" w:customStyle="1" w:styleId="Technical2">
    <w:name w:val="Technical 2"/>
    <w:rPr>
      <w:rFonts w:ascii="CG Times" w:hAnsi="CG Times"/>
      <w:noProof w:val="0"/>
      <w:sz w:val="24"/>
      <w:lang w:val="en-US"/>
    </w:rPr>
  </w:style>
  <w:style w:type="character" w:customStyle="1" w:styleId="Technical3">
    <w:name w:val="Technical 3"/>
    <w:rPr>
      <w:rFonts w:ascii="CG Times" w:hAnsi="CG Times"/>
      <w:noProof w:val="0"/>
      <w:sz w:val="24"/>
      <w:lang w:val="en-US"/>
    </w:rPr>
  </w:style>
  <w:style w:type="character" w:customStyle="1" w:styleId="Technical4">
    <w:name w:val="Technical 4"/>
    <w:basedOn w:val="DefaultParagraphFont"/>
  </w:style>
  <w:style w:type="character" w:customStyle="1" w:styleId="Technical1">
    <w:name w:val="Technical 1"/>
    <w:rPr>
      <w:rFonts w:ascii="CG Times" w:hAnsi="CG Times"/>
      <w:noProof w:val="0"/>
      <w:sz w:val="24"/>
      <w:lang w:val="en-US"/>
    </w:rPr>
  </w:style>
  <w:style w:type="character" w:customStyle="1" w:styleId="Technical7">
    <w:name w:val="Technical 7"/>
    <w:basedOn w:val="DefaultParagraphFont"/>
  </w:style>
  <w:style w:type="character" w:customStyle="1" w:styleId="Technical8">
    <w:name w:val="Technical 8"/>
    <w:basedOn w:val="DefaultParagraphFont"/>
  </w:style>
  <w:style w:type="character" w:customStyle="1" w:styleId="DocInit">
    <w:name w:val="Doc Init"/>
    <w:basedOn w:val="DefaultParagraphFont"/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  <w:rPr>
      <w:lang w:val="en-US"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  <w:rPr>
      <w:lang w:val="en-US"/>
    </w:r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  <w:rPr>
      <w:lang w:val="en-US"/>
    </w:r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  <w:rPr>
      <w:lang w:val="en-US"/>
    </w:r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  <w:rPr>
      <w:lang w:val="en-US"/>
    </w:r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  <w:rPr>
      <w:lang w:val="en-US"/>
    </w:r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  <w:rPr>
      <w:lang w:val="en-US"/>
    </w:r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  <w:rPr>
      <w:lang w:val="en-US"/>
    </w:r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pPr>
      <w:widowControl/>
      <w:tabs>
        <w:tab w:val="left" w:pos="9072"/>
      </w:tabs>
      <w:ind w:right="566"/>
    </w:pPr>
    <w:rPr>
      <w:rFonts w:ascii="Univers" w:hAnsi="Univers"/>
      <w:snapToGrid/>
    </w:rPr>
  </w:style>
  <w:style w:type="paragraph" w:styleId="BodyText2">
    <w:name w:val="Body Text 2"/>
    <w:basedOn w:val="Normal"/>
    <w:semiHidden/>
    <w:pPr>
      <w:widowControl/>
      <w:suppressAutoHyphens/>
      <w:ind w:right="282"/>
      <w:jc w:val="both"/>
    </w:pPr>
    <w:rPr>
      <w:rFonts w:ascii="Univers" w:hAnsi="Univers"/>
      <w:snapToGrid/>
      <w:spacing w:val="-3"/>
    </w:rPr>
  </w:style>
  <w:style w:type="paragraph" w:styleId="BodyText3">
    <w:name w:val="Body Text 3"/>
    <w:basedOn w:val="Normal"/>
    <w:semiHidden/>
    <w:rPr>
      <w:rFonts w:ascii="Univers" w:hAnsi="Univer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A4F"/>
    <w:rPr>
      <w:rFonts w:ascii="Segoe UI" w:hAnsi="Segoe UI"/>
      <w:sz w:val="18"/>
      <w:szCs w:val="18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9F1A4F"/>
    <w:rPr>
      <w:rFonts w:ascii="Segoe UI" w:hAnsi="Segoe UI" w:cs="Segoe UI"/>
      <w:snapToGrid w:val="0"/>
      <w:sz w:val="18"/>
      <w:szCs w:val="18"/>
      <w:lang w:eastAsia="en-US"/>
    </w:rPr>
  </w:style>
  <w:style w:type="paragraph" w:customStyle="1" w:styleId="Default">
    <w:name w:val="Default"/>
    <w:rsid w:val="009631E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AU" w:eastAsia="en-AU"/>
    </w:rPr>
  </w:style>
  <w:style w:type="character" w:customStyle="1" w:styleId="HeaderChar">
    <w:name w:val="Header Char"/>
    <w:link w:val="Header"/>
    <w:uiPriority w:val="99"/>
    <w:rsid w:val="00AB42D0"/>
    <w:rPr>
      <w:rFonts w:ascii="CG Times" w:hAnsi="CG Times"/>
      <w:snapToGrid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Small%20Quo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415AEB564D25469BCB23A3245FEB57" ma:contentTypeVersion="13" ma:contentTypeDescription="Create a new document." ma:contentTypeScope="" ma:versionID="77687212b94813cc132c38468ea9addb">
  <xsd:schema xmlns:xsd="http://www.w3.org/2001/XMLSchema" xmlns:xs="http://www.w3.org/2001/XMLSchema" xmlns:p="http://schemas.microsoft.com/office/2006/metadata/properties" xmlns:ns2="98526936-f77e-49c8-adcf-636bf1db471d" xmlns:ns3="e9608bb6-6640-4051-b95e-8f78ffdbbd5b" targetNamespace="http://schemas.microsoft.com/office/2006/metadata/properties" ma:root="true" ma:fieldsID="ea30abb0c08670c9ce9ebccd1977a0f4" ns2:_="" ns3:_="">
    <xsd:import namespace="98526936-f77e-49c8-adcf-636bf1db471d"/>
    <xsd:import namespace="e9608bb6-6640-4051-b95e-8f78ffdbbd5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26936-f77e-49c8-adcf-636bf1db471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bf175b9-fcfd-45cc-a934-72cb686ad4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608bb6-6640-4051-b95e-8f78ffdbbd5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40cfbab-4d8d-4471-bcaa-36c09b971940}" ma:internalName="TaxCatchAll" ma:showField="CatchAllData" ma:web="e9608bb6-6640-4051-b95e-8f78ffdbbd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608bb6-6640-4051-b95e-8f78ffdbbd5b"/>
    <lcf76f155ced4ddcb4097134ff3c332f xmlns="98526936-f77e-49c8-adcf-636bf1db471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0E0DA1-6744-4C7C-82FF-195982BE52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526936-f77e-49c8-adcf-636bf1db471d"/>
    <ds:schemaRef ds:uri="e9608bb6-6640-4051-b95e-8f78ffdbbd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352ACA-9FAA-4FCE-9AA7-46DE57490ECD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ED0DB590-B955-4089-A5B2-7E27830B7846}">
  <ds:schemaRefs>
    <ds:schemaRef ds:uri="http://schemas.microsoft.com/office/2006/metadata/properties"/>
    <ds:schemaRef ds:uri="http://schemas.microsoft.com/office/infopath/2007/PartnerControls"/>
    <ds:schemaRef ds:uri="e9608bb6-6640-4051-b95e-8f78ffdbbd5b"/>
    <ds:schemaRef ds:uri="98526936-f77e-49c8-adcf-636bf1db471d"/>
  </ds:schemaRefs>
</ds:datastoreItem>
</file>

<file path=customXml/itemProps4.xml><?xml version="1.0" encoding="utf-8"?>
<ds:datastoreItem xmlns:ds="http://schemas.openxmlformats.org/officeDocument/2006/customXml" ds:itemID="{A12CF83B-718A-46AF-BBA1-D87269DC8A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 Quote.dot</Template>
  <TotalTime>8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Fax Cover Sheet [fax]</vt:lpstr>
    </vt:vector>
  </TitlesOfParts>
  <Company>Chadwick Electrical Industries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Fax Cover Sheet [fax]</dc:title>
  <dc:subject/>
  <dc:creator>Adrian Northam</dc:creator>
  <cp:keywords/>
  <cp:lastModifiedBy>Syed Usman</cp:lastModifiedBy>
  <cp:revision>6</cp:revision>
  <cp:lastPrinted>2024-05-17T00:59:00Z</cp:lastPrinted>
  <dcterms:created xsi:type="dcterms:W3CDTF">2026-03-22T02:32:00Z</dcterms:created>
  <dcterms:modified xsi:type="dcterms:W3CDTF">2026-08-30T22:52:00Z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Victor Sarria</vt:lpwstr>
  </property>
  <property fmtid="{D5CDD505-2E9C-101B-9397-08002B2CF9AE}" pid="3" name="Order">
    <vt:lpwstr>17800.0000000000</vt:lpwstr>
  </property>
  <property fmtid="{D5CDD505-2E9C-101B-9397-08002B2CF9AE}" pid="4" name="display_urn:schemas-microsoft-com:office:office#Author">
    <vt:lpwstr>Victor Sarria</vt:lpwstr>
  </property>
</Properties>
</file>